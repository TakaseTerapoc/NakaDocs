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06CCB" w14:textId="77777777" w:rsidR="002141A8" w:rsidRPr="00156F34" w:rsidRDefault="002141A8" w:rsidP="002141A8">
      <w:pPr>
        <w:rPr>
          <w:rFonts w:ascii="ＭＳ Ｐゴシック" w:eastAsia="ＭＳ Ｐゴシック" w:hAnsi="ＭＳ Ｐゴシック"/>
          <w:sz w:val="36"/>
          <w:szCs w:val="36"/>
        </w:rPr>
      </w:pPr>
    </w:p>
    <w:p w14:paraId="3ACAA733" w14:textId="77777777" w:rsidR="002141A8" w:rsidRPr="00156F34" w:rsidRDefault="002141A8" w:rsidP="002141A8">
      <w:pPr>
        <w:rPr>
          <w:rFonts w:ascii="ＭＳ Ｐゴシック" w:eastAsia="ＭＳ Ｐゴシック" w:hAnsi="ＭＳ Ｐゴシック"/>
          <w:sz w:val="36"/>
          <w:szCs w:val="36"/>
        </w:rPr>
      </w:pPr>
    </w:p>
    <w:p w14:paraId="0B7D2852" w14:textId="77777777" w:rsidR="002141A8" w:rsidRPr="00156F34" w:rsidRDefault="002141A8" w:rsidP="002141A8">
      <w:pPr>
        <w:rPr>
          <w:rFonts w:ascii="ＭＳ Ｐゴシック" w:eastAsia="ＭＳ Ｐゴシック" w:hAnsi="ＭＳ Ｐゴシック"/>
          <w:sz w:val="36"/>
          <w:szCs w:val="36"/>
        </w:rPr>
      </w:pPr>
    </w:p>
    <w:p w14:paraId="5B808EA1" w14:textId="77777777" w:rsidR="002141A8" w:rsidRPr="00156F34" w:rsidRDefault="002141A8" w:rsidP="002141A8">
      <w:pPr>
        <w:rPr>
          <w:rFonts w:ascii="ＭＳ Ｐゴシック" w:eastAsia="ＭＳ Ｐゴシック" w:hAnsi="ＭＳ Ｐゴシック"/>
          <w:sz w:val="36"/>
          <w:szCs w:val="36"/>
        </w:rPr>
      </w:pPr>
    </w:p>
    <w:p w14:paraId="6DECA335" w14:textId="77777777" w:rsidR="002141A8" w:rsidRPr="00156F34" w:rsidRDefault="002141A8" w:rsidP="002141A8">
      <w:pPr>
        <w:rPr>
          <w:rFonts w:ascii="ＭＳ Ｐゴシック" w:eastAsia="ＭＳ Ｐゴシック" w:hAnsi="ＭＳ Ｐゴシック"/>
          <w:sz w:val="36"/>
          <w:szCs w:val="36"/>
        </w:rPr>
      </w:pPr>
    </w:p>
    <w:p w14:paraId="6A69E1C2" w14:textId="1458BDC1" w:rsidR="004179F3" w:rsidRPr="004179F3" w:rsidRDefault="004179F3" w:rsidP="004179F3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NAKANISHI_PROTTYPE</w:t>
      </w:r>
      <w:r>
        <w:rPr>
          <w:rFonts w:hint="eastAsia"/>
          <w:sz w:val="36"/>
          <w:szCs w:val="36"/>
        </w:rPr>
        <w:t>アプリ</w:t>
      </w:r>
      <w:r>
        <w:rPr>
          <w:rFonts w:hint="eastAsia"/>
          <w:sz w:val="36"/>
          <w:szCs w:val="36"/>
        </w:rPr>
        <w:t>ver0.0.1</w:t>
      </w:r>
      <w:r>
        <w:rPr>
          <w:sz w:val="36"/>
          <w:szCs w:val="36"/>
        </w:rPr>
        <w:br/>
      </w:r>
      <w:r>
        <w:rPr>
          <w:rFonts w:hint="eastAsia"/>
          <w:sz w:val="36"/>
          <w:szCs w:val="36"/>
        </w:rPr>
        <w:t>取扱説明書</w:t>
      </w:r>
    </w:p>
    <w:p w14:paraId="5667D3BD" w14:textId="20D195EB" w:rsidR="00FF0B26" w:rsidRPr="00156F34" w:rsidRDefault="00FF0B26" w:rsidP="002141A8">
      <w:pPr>
        <w:jc w:val="center"/>
        <w:rPr>
          <w:rFonts w:ascii="ＭＳ Ｐゴシック" w:eastAsia="ＭＳ Ｐゴシック" w:hAnsi="ＭＳ Ｐゴシック"/>
          <w:sz w:val="36"/>
          <w:szCs w:val="36"/>
        </w:rPr>
      </w:pPr>
    </w:p>
    <w:p w14:paraId="2B1C1F6D" w14:textId="268D607A" w:rsidR="002141A8" w:rsidRPr="00156F34" w:rsidRDefault="002141A8" w:rsidP="002141A8">
      <w:pPr>
        <w:jc w:val="center"/>
        <w:rPr>
          <w:rFonts w:ascii="ＭＳ Ｐゴシック" w:eastAsia="ＭＳ Ｐゴシック" w:hAnsi="ＭＳ Ｐゴシック"/>
          <w:szCs w:val="21"/>
        </w:rPr>
      </w:pPr>
      <w:r w:rsidRPr="00156F34">
        <w:rPr>
          <w:rFonts w:ascii="ＭＳ Ｐゴシック" w:eastAsia="ＭＳ Ｐゴシック" w:hAnsi="ＭＳ Ｐゴシック" w:hint="eastAsia"/>
          <w:szCs w:val="21"/>
        </w:rPr>
        <w:t>【第</w:t>
      </w:r>
      <w:r w:rsidR="009F5DE2">
        <w:rPr>
          <w:rFonts w:ascii="ＭＳ Ｐゴシック" w:eastAsia="ＭＳ Ｐゴシック" w:hAnsi="ＭＳ Ｐゴシック" w:hint="eastAsia"/>
          <w:szCs w:val="21"/>
        </w:rPr>
        <w:t>1</w:t>
      </w:r>
      <w:r w:rsidRPr="00156F34">
        <w:rPr>
          <w:rFonts w:ascii="ＭＳ Ｐゴシック" w:eastAsia="ＭＳ Ｐゴシック" w:hAnsi="ＭＳ Ｐゴシック" w:hint="eastAsia"/>
          <w:szCs w:val="21"/>
        </w:rPr>
        <w:t>版】</w:t>
      </w:r>
    </w:p>
    <w:p w14:paraId="70EE6014" w14:textId="77777777" w:rsidR="002141A8" w:rsidRPr="00156F34" w:rsidRDefault="002141A8" w:rsidP="002141A8">
      <w:pPr>
        <w:jc w:val="center"/>
        <w:rPr>
          <w:rFonts w:ascii="ＭＳ Ｐゴシック" w:eastAsia="ＭＳ Ｐゴシック" w:hAnsi="ＭＳ Ｐゴシック"/>
          <w:sz w:val="18"/>
          <w:szCs w:val="18"/>
        </w:rPr>
      </w:pPr>
    </w:p>
    <w:p w14:paraId="03E8C40C" w14:textId="77777777" w:rsidR="002141A8" w:rsidRPr="00156F34" w:rsidRDefault="002141A8" w:rsidP="002141A8">
      <w:pPr>
        <w:jc w:val="center"/>
        <w:rPr>
          <w:rFonts w:ascii="ＭＳ Ｐゴシック" w:eastAsia="ＭＳ Ｐゴシック" w:hAnsi="ＭＳ Ｐゴシック"/>
          <w:sz w:val="18"/>
          <w:szCs w:val="18"/>
        </w:rPr>
      </w:pPr>
    </w:p>
    <w:p w14:paraId="13B5BFAD" w14:textId="0AE22EDC" w:rsidR="002141A8" w:rsidRPr="00156F34" w:rsidRDefault="002141A8" w:rsidP="004179F3">
      <w:pPr>
        <w:rPr>
          <w:rFonts w:ascii="ＭＳ Ｐゴシック" w:eastAsia="ＭＳ Ｐゴシック" w:hAnsi="ＭＳ Ｐゴシック"/>
          <w:szCs w:val="21"/>
        </w:rPr>
      </w:pPr>
    </w:p>
    <w:p w14:paraId="3E8715FB" w14:textId="77777777" w:rsidR="00370C51" w:rsidRPr="00156F34" w:rsidRDefault="00370C51" w:rsidP="002141A8">
      <w:pPr>
        <w:rPr>
          <w:rFonts w:ascii="ＭＳ Ｐゴシック" w:eastAsia="ＭＳ Ｐゴシック" w:hAnsi="ＭＳ Ｐゴシック"/>
        </w:rPr>
      </w:pPr>
    </w:p>
    <w:p w14:paraId="5F63189F" w14:textId="77777777" w:rsidR="00370C51" w:rsidRPr="00156F34" w:rsidRDefault="00370C51">
      <w:pPr>
        <w:rPr>
          <w:rFonts w:ascii="ＭＳ Ｐゴシック" w:eastAsia="ＭＳ Ｐゴシック" w:hAnsi="ＭＳ Ｐゴシック"/>
        </w:rPr>
        <w:sectPr w:rsidR="00370C51" w:rsidRPr="00156F34" w:rsidSect="005B3B52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/>
          <w:pgMar w:top="1985" w:right="1701" w:bottom="1701" w:left="1701" w:header="851" w:footer="992" w:gutter="0"/>
          <w:pgNumType w:start="1"/>
          <w:cols w:space="425"/>
          <w:titlePg/>
          <w:docGrid w:type="lines" w:linePitch="360"/>
        </w:sectPr>
      </w:pPr>
    </w:p>
    <w:p w14:paraId="600C26B5" w14:textId="181E8493" w:rsidR="00C65311" w:rsidRPr="00156F34" w:rsidRDefault="00C65311" w:rsidP="00AE45EA">
      <w:pPr>
        <w:jc w:val="center"/>
        <w:rPr>
          <w:rFonts w:ascii="ＭＳ Ｐゴシック" w:eastAsia="ＭＳ Ｐゴシック" w:hAnsi="ＭＳ Ｐゴシック"/>
        </w:rPr>
      </w:pPr>
      <w:r w:rsidRPr="00156F34">
        <w:rPr>
          <w:rFonts w:ascii="ＭＳ Ｐゴシック" w:eastAsia="ＭＳ Ｐゴシック" w:hAnsi="ＭＳ Ｐゴシック" w:hint="eastAsia"/>
        </w:rPr>
        <w:lastRenderedPageBreak/>
        <w:t>＜目次＞</w:t>
      </w:r>
    </w:p>
    <w:sdt>
      <w:sdtPr>
        <w:rPr>
          <w:rFonts w:ascii="ＭＳ Ｐゴシック" w:eastAsia="ＭＳ Ｐゴシック" w:hAnsi="ＭＳ Ｐゴシック" w:cs="Times New Roman"/>
          <w:b w:val="0"/>
          <w:color w:val="auto"/>
          <w:kern w:val="2"/>
          <w:sz w:val="21"/>
          <w:szCs w:val="20"/>
          <w:lang w:val="ja-JP"/>
        </w:rPr>
        <w:id w:val="201333771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8E41ECC" w14:textId="32483B7A" w:rsidR="00AE45EA" w:rsidRPr="00156F34" w:rsidRDefault="00AE45EA">
          <w:pPr>
            <w:pStyle w:val="aff4"/>
            <w:rPr>
              <w:rFonts w:ascii="ＭＳ Ｐゴシック" w:eastAsia="ＭＳ Ｐゴシック" w:hAnsi="ＭＳ Ｐゴシック"/>
            </w:rPr>
          </w:pPr>
        </w:p>
        <w:p w14:paraId="7846E684" w14:textId="19E56EAB" w:rsidR="00D442FD" w:rsidRDefault="00AE45EA">
          <w:pPr>
            <w:pStyle w:val="1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 w:rsidRPr="00156F34">
            <w:rPr>
              <w:rFonts w:ascii="ＭＳ Ｐゴシック" w:eastAsia="ＭＳ Ｐゴシック" w:hAnsi="ＭＳ Ｐゴシック"/>
            </w:rPr>
            <w:fldChar w:fldCharType="begin"/>
          </w:r>
          <w:r w:rsidRPr="00156F34">
            <w:rPr>
              <w:rFonts w:ascii="ＭＳ Ｐゴシック" w:eastAsia="ＭＳ Ｐゴシック" w:hAnsi="ＭＳ Ｐゴシック"/>
            </w:rPr>
            <w:instrText xml:space="preserve"> TOC \o "1-3" \h \z \u </w:instrText>
          </w:r>
          <w:r w:rsidRPr="00156F34">
            <w:rPr>
              <w:rFonts w:ascii="ＭＳ Ｐゴシック" w:eastAsia="ＭＳ Ｐゴシック" w:hAnsi="ＭＳ Ｐゴシック"/>
            </w:rPr>
            <w:fldChar w:fldCharType="separate"/>
          </w:r>
          <w:hyperlink w:anchor="_Toc199431061" w:history="1">
            <w:r w:rsidR="00D442FD" w:rsidRPr="00D8612F">
              <w:rPr>
                <w:rStyle w:val="a7"/>
                <w:rFonts w:ascii="ＭＳ Ｐゴシック" w:hAnsi="ＭＳ Ｐゴシック"/>
                <w:noProof/>
              </w:rPr>
              <w:t xml:space="preserve">1. </w:t>
            </w:r>
            <w:r w:rsidR="00D442FD" w:rsidRPr="00D8612F">
              <w:rPr>
                <w:rStyle w:val="a7"/>
                <w:rFonts w:ascii="ＭＳ Ｐゴシック" w:hAnsi="ＭＳ Ｐゴシック"/>
                <w:noProof/>
              </w:rPr>
              <w:t>アプリ概要</w:t>
            </w:r>
            <w:r w:rsidR="00D442FD">
              <w:rPr>
                <w:noProof/>
                <w:webHidden/>
              </w:rPr>
              <w:tab/>
            </w:r>
            <w:r w:rsidR="00D442FD">
              <w:rPr>
                <w:noProof/>
                <w:webHidden/>
              </w:rPr>
              <w:fldChar w:fldCharType="begin"/>
            </w:r>
            <w:r w:rsidR="00D442FD">
              <w:rPr>
                <w:noProof/>
                <w:webHidden/>
              </w:rPr>
              <w:instrText xml:space="preserve"> PAGEREF _Toc199431061 \h </w:instrText>
            </w:r>
            <w:r w:rsidR="00D442FD">
              <w:rPr>
                <w:noProof/>
                <w:webHidden/>
              </w:rPr>
            </w:r>
            <w:r w:rsidR="00D442FD">
              <w:rPr>
                <w:noProof/>
                <w:webHidden/>
              </w:rPr>
              <w:fldChar w:fldCharType="separate"/>
            </w:r>
            <w:r w:rsidR="00D442FD">
              <w:rPr>
                <w:noProof/>
                <w:webHidden/>
              </w:rPr>
              <w:t>3</w:t>
            </w:r>
            <w:r w:rsidR="00D442FD">
              <w:rPr>
                <w:noProof/>
                <w:webHidden/>
              </w:rPr>
              <w:fldChar w:fldCharType="end"/>
            </w:r>
          </w:hyperlink>
        </w:p>
        <w:p w14:paraId="53063B41" w14:textId="5343A9C5" w:rsidR="00D442FD" w:rsidRDefault="00D442FD">
          <w:pPr>
            <w:pStyle w:val="1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431062" w:history="1">
            <w:r w:rsidRPr="00D8612F">
              <w:rPr>
                <w:rStyle w:val="a7"/>
                <w:rFonts w:ascii="ＭＳ Ｐゴシック" w:hAnsi="ＭＳ Ｐゴシック"/>
                <w:noProof/>
              </w:rPr>
              <w:t xml:space="preserve">2. </w:t>
            </w:r>
            <w:r w:rsidRPr="00D8612F">
              <w:rPr>
                <w:rStyle w:val="a7"/>
                <w:rFonts w:ascii="ＭＳ Ｐゴシック" w:hAnsi="ＭＳ Ｐゴシック"/>
                <w:noProof/>
              </w:rPr>
              <w:t>システム構成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C1CA2" w14:textId="5097EC3A" w:rsidR="00D442FD" w:rsidRDefault="00D442FD">
          <w:pPr>
            <w:pStyle w:val="1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431063" w:history="1">
            <w:r w:rsidRPr="00D8612F">
              <w:rPr>
                <w:rStyle w:val="a7"/>
                <w:rFonts w:ascii="ＭＳ Ｐゴシック" w:hAnsi="ＭＳ Ｐゴシック"/>
                <w:noProof/>
              </w:rPr>
              <w:t xml:space="preserve">3. </w:t>
            </w:r>
            <w:r w:rsidRPr="00D8612F">
              <w:rPr>
                <w:rStyle w:val="a7"/>
                <w:rFonts w:ascii="ＭＳ Ｐゴシック" w:hAnsi="ＭＳ Ｐゴシック"/>
                <w:noProof/>
              </w:rPr>
              <w:t>アプリ構成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33B89" w14:textId="7BBF7A45" w:rsidR="00D442FD" w:rsidRDefault="00D442FD">
          <w:pPr>
            <w:pStyle w:val="1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431064" w:history="1">
            <w:r w:rsidRPr="00D8612F">
              <w:rPr>
                <w:rStyle w:val="a7"/>
                <w:rFonts w:ascii="ＭＳ Ｐゴシック" w:hAnsi="ＭＳ Ｐゴシック"/>
                <w:noProof/>
              </w:rPr>
              <w:t xml:space="preserve">4. </w:t>
            </w:r>
            <w:r w:rsidRPr="00D8612F">
              <w:rPr>
                <w:rStyle w:val="a7"/>
                <w:rFonts w:ascii="ＭＳ Ｐゴシック" w:hAnsi="ＭＳ Ｐゴシック"/>
                <w:noProof/>
              </w:rPr>
              <w:t>取り扱い注意点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FB197" w14:textId="4C13389B" w:rsidR="00D442FD" w:rsidRDefault="00D442FD">
          <w:pPr>
            <w:pStyle w:val="1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431065" w:history="1">
            <w:r w:rsidRPr="00D8612F">
              <w:rPr>
                <w:rStyle w:val="a7"/>
                <w:rFonts w:ascii="ＭＳ Ｐゴシック" w:hAnsi="ＭＳ Ｐゴシック"/>
                <w:noProof/>
              </w:rPr>
              <w:t xml:space="preserve">5. </w:t>
            </w:r>
            <w:r w:rsidRPr="00D8612F">
              <w:rPr>
                <w:rStyle w:val="a7"/>
                <w:rFonts w:ascii="ＭＳ Ｐゴシック" w:hAnsi="ＭＳ Ｐゴシック"/>
                <w:noProof/>
              </w:rPr>
              <w:t>トラブルシューティング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CB7E3" w14:textId="30516418" w:rsidR="00D442FD" w:rsidRDefault="00D442FD">
          <w:pPr>
            <w:pStyle w:val="24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431066" w:history="1">
            <w:r w:rsidRPr="00D8612F">
              <w:rPr>
                <w:rStyle w:val="a7"/>
                <w:noProof/>
              </w:rPr>
              <w:t xml:space="preserve">5.1 </w:t>
            </w:r>
            <w:r w:rsidRPr="00D8612F">
              <w:rPr>
                <w:rStyle w:val="a7"/>
                <w:noProof/>
              </w:rPr>
              <w:t>ログファイルからのトラブルシューティング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744A0" w14:textId="747AB5F6" w:rsidR="00D442FD" w:rsidRDefault="00D442FD">
          <w:pPr>
            <w:pStyle w:val="24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431067" w:history="1">
            <w:r w:rsidRPr="00D8612F">
              <w:rPr>
                <w:rStyle w:val="a7"/>
                <w:noProof/>
              </w:rPr>
              <w:t xml:space="preserve">5.2 </w:t>
            </w:r>
            <w:r w:rsidRPr="00D8612F">
              <w:rPr>
                <w:rStyle w:val="a7"/>
                <w:noProof/>
              </w:rPr>
              <w:t>状況からのトラブルシューティング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E310E" w14:textId="76207AB3" w:rsidR="00AE45EA" w:rsidRPr="00156F34" w:rsidRDefault="00AE45EA">
          <w:pPr>
            <w:rPr>
              <w:rFonts w:ascii="ＭＳ Ｐゴシック" w:eastAsia="ＭＳ Ｐゴシック" w:hAnsi="ＭＳ Ｐゴシック"/>
            </w:rPr>
          </w:pPr>
          <w:r w:rsidRPr="00156F34">
            <w:rPr>
              <w:rFonts w:ascii="ＭＳ Ｐゴシック" w:eastAsia="ＭＳ Ｐゴシック" w:hAnsi="ＭＳ Ｐゴシック"/>
              <w:b/>
              <w:bCs/>
              <w:lang w:val="ja-JP"/>
            </w:rPr>
            <w:fldChar w:fldCharType="end"/>
          </w:r>
        </w:p>
      </w:sdtContent>
    </w:sdt>
    <w:p w14:paraId="4D35E56A" w14:textId="77777777" w:rsidR="00370C51" w:rsidRPr="00156F34" w:rsidRDefault="00370C51" w:rsidP="00370C51">
      <w:pPr>
        <w:rPr>
          <w:rFonts w:ascii="ＭＳ Ｐゴシック" w:eastAsia="ＭＳ Ｐゴシック" w:hAnsi="ＭＳ Ｐゴシック"/>
        </w:rPr>
      </w:pPr>
    </w:p>
    <w:p w14:paraId="7D4A1BB3" w14:textId="3DC71629" w:rsidR="0086600E" w:rsidRPr="00156F34" w:rsidRDefault="0086600E" w:rsidP="00FF0B26">
      <w:pPr>
        <w:rPr>
          <w:rFonts w:ascii="ＭＳ Ｐゴシック" w:eastAsia="ＭＳ Ｐゴシック" w:hAnsi="ＭＳ Ｐゴシック"/>
        </w:rPr>
      </w:pPr>
    </w:p>
    <w:p w14:paraId="19A9FB63" w14:textId="291DCC4C" w:rsidR="00FF0B26" w:rsidRPr="00156F34" w:rsidRDefault="00FF0B26" w:rsidP="00FF0B26">
      <w:pPr>
        <w:rPr>
          <w:rFonts w:ascii="ＭＳ Ｐゴシック" w:eastAsia="ＭＳ Ｐゴシック" w:hAnsi="ＭＳ Ｐゴシック"/>
        </w:rPr>
      </w:pPr>
    </w:p>
    <w:p w14:paraId="77335673" w14:textId="77777777" w:rsidR="00FF0B26" w:rsidRPr="00156F34" w:rsidRDefault="00FF0B26" w:rsidP="00FF0B26">
      <w:pPr>
        <w:rPr>
          <w:rFonts w:ascii="ＭＳ Ｐゴシック" w:eastAsia="ＭＳ Ｐゴシック" w:hAnsi="ＭＳ Ｐゴシック"/>
        </w:rPr>
      </w:pPr>
    </w:p>
    <w:p w14:paraId="1F159246" w14:textId="77777777" w:rsidR="0086600E" w:rsidRPr="00156F34" w:rsidRDefault="0086600E" w:rsidP="00370C51">
      <w:pPr>
        <w:rPr>
          <w:rFonts w:ascii="ＭＳ Ｐゴシック" w:eastAsia="ＭＳ Ｐゴシック" w:hAnsi="ＭＳ Ｐゴシック"/>
        </w:rPr>
      </w:pPr>
    </w:p>
    <w:p w14:paraId="19993ECE" w14:textId="77777777" w:rsidR="004A4378" w:rsidRPr="00156F34" w:rsidRDefault="004A4378" w:rsidP="004A4378">
      <w:pPr>
        <w:jc w:val="center"/>
        <w:rPr>
          <w:rFonts w:ascii="ＭＳ Ｐゴシック" w:eastAsia="ＭＳ Ｐゴシック" w:hAnsi="ＭＳ Ｐゴシック"/>
        </w:rPr>
      </w:pPr>
      <w:r w:rsidRPr="00156F34">
        <w:rPr>
          <w:rFonts w:ascii="ＭＳ Ｐゴシック" w:eastAsia="ＭＳ Ｐゴシック" w:hAnsi="ＭＳ Ｐゴシック"/>
        </w:rPr>
        <w:br w:type="page"/>
      </w:r>
      <w:r w:rsidRPr="00156F34">
        <w:rPr>
          <w:rFonts w:ascii="ＭＳ Ｐゴシック" w:eastAsia="ＭＳ Ｐゴシック" w:hAnsi="ＭＳ Ｐゴシック" w:hint="eastAsia"/>
        </w:rPr>
        <w:lastRenderedPageBreak/>
        <w:t>＜変更履歴＞</w:t>
      </w:r>
    </w:p>
    <w:tbl>
      <w:tblPr>
        <w:tblW w:w="834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8"/>
        <w:gridCol w:w="1260"/>
        <w:gridCol w:w="5182"/>
        <w:gridCol w:w="900"/>
      </w:tblGrid>
      <w:tr w:rsidR="004A4378" w:rsidRPr="00156F34" w14:paraId="3DEF74EC" w14:textId="77777777" w:rsidTr="00064E88">
        <w:trPr>
          <w:jc w:val="center"/>
        </w:trPr>
        <w:tc>
          <w:tcPr>
            <w:tcW w:w="998" w:type="dxa"/>
            <w:tcBorders>
              <w:bottom w:val="double" w:sz="4" w:space="0" w:color="auto"/>
            </w:tcBorders>
          </w:tcPr>
          <w:p w14:paraId="270B213B" w14:textId="77777777" w:rsidR="004A4378" w:rsidRPr="00156F34" w:rsidRDefault="004A4378" w:rsidP="00D10B31">
            <w:pPr>
              <w:jc w:val="center"/>
              <w:rPr>
                <w:rFonts w:ascii="ＭＳ Ｐゴシック" w:eastAsia="ＭＳ Ｐゴシック" w:hAnsi="ＭＳ Ｐゴシック"/>
              </w:rPr>
            </w:pPr>
            <w:r w:rsidRPr="00156F34">
              <w:rPr>
                <w:rFonts w:ascii="ＭＳ Ｐゴシック" w:eastAsia="ＭＳ Ｐゴシック" w:hAnsi="ＭＳ Ｐゴシック" w:hint="eastAsia"/>
              </w:rPr>
              <w:t>版</w:t>
            </w:r>
          </w:p>
        </w:tc>
        <w:tc>
          <w:tcPr>
            <w:tcW w:w="1260" w:type="dxa"/>
            <w:tcBorders>
              <w:bottom w:val="double" w:sz="4" w:space="0" w:color="auto"/>
            </w:tcBorders>
          </w:tcPr>
          <w:p w14:paraId="71069758" w14:textId="77777777" w:rsidR="004A4378" w:rsidRPr="00156F34" w:rsidRDefault="004A4378" w:rsidP="00D10B31">
            <w:pPr>
              <w:jc w:val="center"/>
              <w:rPr>
                <w:rFonts w:ascii="ＭＳ Ｐゴシック" w:eastAsia="ＭＳ Ｐゴシック" w:hAnsi="ＭＳ Ｐゴシック"/>
              </w:rPr>
            </w:pPr>
            <w:r w:rsidRPr="00156F34">
              <w:rPr>
                <w:rFonts w:ascii="ＭＳ Ｐゴシック" w:eastAsia="ＭＳ Ｐゴシック" w:hAnsi="ＭＳ Ｐゴシック" w:hint="eastAsia"/>
              </w:rPr>
              <w:t>日付</w:t>
            </w:r>
          </w:p>
        </w:tc>
        <w:tc>
          <w:tcPr>
            <w:tcW w:w="5182" w:type="dxa"/>
            <w:tcBorders>
              <w:bottom w:val="double" w:sz="4" w:space="0" w:color="auto"/>
            </w:tcBorders>
          </w:tcPr>
          <w:p w14:paraId="24E8ECAD" w14:textId="77777777" w:rsidR="004A4378" w:rsidRPr="00156F34" w:rsidRDefault="004A4378" w:rsidP="00D10B31">
            <w:pPr>
              <w:jc w:val="center"/>
              <w:rPr>
                <w:rFonts w:ascii="ＭＳ Ｐゴシック" w:eastAsia="ＭＳ Ｐゴシック" w:hAnsi="ＭＳ Ｐゴシック"/>
              </w:rPr>
            </w:pPr>
            <w:r w:rsidRPr="00156F34">
              <w:rPr>
                <w:rFonts w:ascii="ＭＳ Ｐゴシック" w:eastAsia="ＭＳ Ｐゴシック" w:hAnsi="ＭＳ Ｐゴシック" w:hint="eastAsia"/>
              </w:rPr>
              <w:t>内容</w:t>
            </w:r>
          </w:p>
        </w:tc>
        <w:tc>
          <w:tcPr>
            <w:tcW w:w="900" w:type="dxa"/>
            <w:tcBorders>
              <w:bottom w:val="double" w:sz="4" w:space="0" w:color="auto"/>
            </w:tcBorders>
          </w:tcPr>
          <w:p w14:paraId="16CC7D4B" w14:textId="77777777" w:rsidR="004A4378" w:rsidRPr="00156F34" w:rsidRDefault="004A4378" w:rsidP="00D10B31">
            <w:pPr>
              <w:jc w:val="center"/>
              <w:rPr>
                <w:rFonts w:ascii="ＭＳ Ｐゴシック" w:eastAsia="ＭＳ Ｐゴシック" w:hAnsi="ＭＳ Ｐゴシック"/>
              </w:rPr>
            </w:pPr>
            <w:r w:rsidRPr="00156F34">
              <w:rPr>
                <w:rFonts w:ascii="ＭＳ Ｐゴシック" w:eastAsia="ＭＳ Ｐゴシック" w:hAnsi="ＭＳ Ｐゴシック" w:hint="eastAsia"/>
              </w:rPr>
              <w:t>担当</w:t>
            </w:r>
          </w:p>
        </w:tc>
      </w:tr>
      <w:tr w:rsidR="004A4378" w:rsidRPr="00156F34" w14:paraId="1794C051" w14:textId="77777777" w:rsidTr="00064E88">
        <w:trPr>
          <w:jc w:val="center"/>
        </w:trPr>
        <w:tc>
          <w:tcPr>
            <w:tcW w:w="998" w:type="dxa"/>
            <w:tcBorders>
              <w:top w:val="double" w:sz="4" w:space="0" w:color="auto"/>
            </w:tcBorders>
          </w:tcPr>
          <w:p w14:paraId="266550EF" w14:textId="135DF6C6" w:rsidR="004A4378" w:rsidRPr="00156F34" w:rsidRDefault="009F5DE2" w:rsidP="00D10B31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1</w:t>
            </w:r>
            <w:r>
              <w:rPr>
                <w:rFonts w:ascii="ＭＳ Ｐゴシック" w:eastAsia="ＭＳ Ｐゴシック" w:hAnsi="ＭＳ Ｐゴシック"/>
              </w:rPr>
              <w:t>.0</w:t>
            </w:r>
          </w:p>
        </w:tc>
        <w:tc>
          <w:tcPr>
            <w:tcW w:w="1260" w:type="dxa"/>
            <w:tcBorders>
              <w:top w:val="double" w:sz="4" w:space="0" w:color="auto"/>
            </w:tcBorders>
          </w:tcPr>
          <w:p w14:paraId="17DEBA71" w14:textId="0BC8E639" w:rsidR="004179F3" w:rsidRPr="00156F34" w:rsidRDefault="004179F3" w:rsidP="004179F3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2025/05/29</w:t>
            </w:r>
          </w:p>
        </w:tc>
        <w:tc>
          <w:tcPr>
            <w:tcW w:w="5182" w:type="dxa"/>
            <w:tcBorders>
              <w:top w:val="double" w:sz="4" w:space="0" w:color="auto"/>
            </w:tcBorders>
          </w:tcPr>
          <w:p w14:paraId="56A33DD1" w14:textId="7B0A644F" w:rsidR="009A45FE" w:rsidRPr="00156F34" w:rsidRDefault="009F5DE2" w:rsidP="00765258">
            <w:pPr>
              <w:pStyle w:val="ac"/>
              <w:spacing w:line="240" w:lineRule="auto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新規作成</w:t>
            </w:r>
          </w:p>
        </w:tc>
        <w:tc>
          <w:tcPr>
            <w:tcW w:w="900" w:type="dxa"/>
            <w:tcBorders>
              <w:top w:val="double" w:sz="4" w:space="0" w:color="auto"/>
            </w:tcBorders>
          </w:tcPr>
          <w:p w14:paraId="4F8760AE" w14:textId="0B5792C5" w:rsidR="004A4378" w:rsidRPr="00156F34" w:rsidRDefault="004179F3" w:rsidP="00D10B31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高瀬</w:t>
            </w:r>
          </w:p>
        </w:tc>
      </w:tr>
      <w:tr w:rsidR="004A4378" w:rsidRPr="00156F34" w14:paraId="10A0E806" w14:textId="77777777" w:rsidTr="00064E88">
        <w:trPr>
          <w:jc w:val="center"/>
        </w:trPr>
        <w:tc>
          <w:tcPr>
            <w:tcW w:w="998" w:type="dxa"/>
          </w:tcPr>
          <w:p w14:paraId="40A29361" w14:textId="0C354209" w:rsidR="004A4378" w:rsidRPr="00156F34" w:rsidRDefault="004A4378" w:rsidP="00D10B31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260" w:type="dxa"/>
          </w:tcPr>
          <w:p w14:paraId="37FCD3AB" w14:textId="787FBAA6" w:rsidR="004A4378" w:rsidRPr="00156F34" w:rsidRDefault="004A4378" w:rsidP="00D10B31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5182" w:type="dxa"/>
          </w:tcPr>
          <w:p w14:paraId="79512261" w14:textId="3534D061" w:rsidR="00B2504D" w:rsidRPr="00156F34" w:rsidRDefault="00B2504D" w:rsidP="00D10B31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900" w:type="dxa"/>
          </w:tcPr>
          <w:p w14:paraId="38A0EC95" w14:textId="462AF181" w:rsidR="004A4378" w:rsidRPr="00156F34" w:rsidRDefault="004A4378" w:rsidP="00D10B31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</w:tr>
      <w:tr w:rsidR="007F5044" w:rsidRPr="00156F34" w14:paraId="1253E409" w14:textId="77777777" w:rsidTr="00064E88">
        <w:trPr>
          <w:jc w:val="center"/>
        </w:trPr>
        <w:tc>
          <w:tcPr>
            <w:tcW w:w="998" w:type="dxa"/>
          </w:tcPr>
          <w:p w14:paraId="07F1E422" w14:textId="77777777" w:rsidR="007F5044" w:rsidRPr="00156F34" w:rsidRDefault="007F5044" w:rsidP="00D10B31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260" w:type="dxa"/>
          </w:tcPr>
          <w:p w14:paraId="65C9976F" w14:textId="77777777" w:rsidR="007F5044" w:rsidRPr="00156F34" w:rsidRDefault="007F5044" w:rsidP="00D10B31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5182" w:type="dxa"/>
          </w:tcPr>
          <w:p w14:paraId="01C3682D" w14:textId="77777777" w:rsidR="005251D0" w:rsidRPr="00156F34" w:rsidRDefault="005251D0" w:rsidP="00D10B31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900" w:type="dxa"/>
          </w:tcPr>
          <w:p w14:paraId="40803A93" w14:textId="77777777" w:rsidR="007F5044" w:rsidRPr="00156F34" w:rsidRDefault="007F5044" w:rsidP="00D10B31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</w:tr>
      <w:tr w:rsidR="0056143C" w:rsidRPr="00156F34" w14:paraId="17A4E5AE" w14:textId="77777777" w:rsidTr="00064E88">
        <w:trPr>
          <w:jc w:val="center"/>
        </w:trPr>
        <w:tc>
          <w:tcPr>
            <w:tcW w:w="998" w:type="dxa"/>
          </w:tcPr>
          <w:p w14:paraId="375FF474" w14:textId="77777777" w:rsidR="0056143C" w:rsidRPr="00156F34" w:rsidRDefault="0056143C" w:rsidP="00D10B31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260" w:type="dxa"/>
          </w:tcPr>
          <w:p w14:paraId="7731CF0B" w14:textId="77777777" w:rsidR="0056143C" w:rsidRPr="00156F34" w:rsidRDefault="0056143C" w:rsidP="00D10B31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5182" w:type="dxa"/>
          </w:tcPr>
          <w:p w14:paraId="4CE0CF15" w14:textId="77777777" w:rsidR="00810CF7" w:rsidRPr="00156F34" w:rsidRDefault="00810CF7" w:rsidP="004E6445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900" w:type="dxa"/>
          </w:tcPr>
          <w:p w14:paraId="67753CA8" w14:textId="77777777" w:rsidR="0056143C" w:rsidRPr="00156F34" w:rsidRDefault="0056143C" w:rsidP="00D10B31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</w:tr>
      <w:tr w:rsidR="006C5EE8" w:rsidRPr="00156F34" w14:paraId="3AA48AF9" w14:textId="77777777" w:rsidTr="00064E88">
        <w:trPr>
          <w:jc w:val="center"/>
        </w:trPr>
        <w:tc>
          <w:tcPr>
            <w:tcW w:w="998" w:type="dxa"/>
          </w:tcPr>
          <w:p w14:paraId="2C0C0639" w14:textId="77777777" w:rsidR="006C5EE8" w:rsidRPr="00156F34" w:rsidRDefault="006C5EE8" w:rsidP="00D10B31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260" w:type="dxa"/>
          </w:tcPr>
          <w:p w14:paraId="64579385" w14:textId="77777777" w:rsidR="006C5EE8" w:rsidRPr="00156F34" w:rsidRDefault="006C5EE8" w:rsidP="00D10B31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5182" w:type="dxa"/>
          </w:tcPr>
          <w:p w14:paraId="0EC334DA" w14:textId="77777777" w:rsidR="006C5EE8" w:rsidRPr="00156F34" w:rsidRDefault="006C5EE8" w:rsidP="00810CF7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900" w:type="dxa"/>
          </w:tcPr>
          <w:p w14:paraId="71CF595F" w14:textId="77777777" w:rsidR="006C5EE8" w:rsidRPr="00156F34" w:rsidRDefault="006C5EE8" w:rsidP="00D10B31">
            <w:pPr>
              <w:jc w:val="center"/>
              <w:rPr>
                <w:rFonts w:ascii="ＭＳ Ｐゴシック" w:eastAsia="ＭＳ Ｐゴシック" w:hAnsi="ＭＳ Ｐゴシック"/>
              </w:rPr>
            </w:pPr>
          </w:p>
        </w:tc>
      </w:tr>
    </w:tbl>
    <w:p w14:paraId="557436DE" w14:textId="77777777" w:rsidR="004A4378" w:rsidRPr="00156F34" w:rsidRDefault="004A4378" w:rsidP="00370C51">
      <w:pPr>
        <w:rPr>
          <w:rFonts w:ascii="ＭＳ Ｐゴシック" w:eastAsia="ＭＳ Ｐゴシック" w:hAnsi="ＭＳ Ｐゴシック"/>
        </w:rPr>
      </w:pPr>
    </w:p>
    <w:p w14:paraId="6669B644" w14:textId="77777777" w:rsidR="004A4378" w:rsidRPr="00156F34" w:rsidRDefault="004A4378" w:rsidP="00370C51">
      <w:pPr>
        <w:rPr>
          <w:rFonts w:ascii="ＭＳ Ｐゴシック" w:eastAsia="ＭＳ Ｐゴシック" w:hAnsi="ＭＳ Ｐゴシック"/>
        </w:rPr>
      </w:pPr>
    </w:p>
    <w:p w14:paraId="008243D2" w14:textId="77777777" w:rsidR="004A4378" w:rsidRPr="00156F34" w:rsidRDefault="004A4378" w:rsidP="00370C51">
      <w:pPr>
        <w:rPr>
          <w:rFonts w:ascii="ＭＳ Ｐゴシック" w:eastAsia="ＭＳ Ｐゴシック" w:hAnsi="ＭＳ Ｐゴシック"/>
        </w:rPr>
      </w:pPr>
    </w:p>
    <w:p w14:paraId="20707F18" w14:textId="77777777" w:rsidR="004A4378" w:rsidRPr="00156F34" w:rsidRDefault="004A4378" w:rsidP="00370C51">
      <w:pPr>
        <w:rPr>
          <w:rFonts w:ascii="ＭＳ Ｐゴシック" w:eastAsia="ＭＳ Ｐゴシック" w:hAnsi="ＭＳ Ｐゴシック"/>
        </w:rPr>
        <w:sectPr w:rsidR="004A4378" w:rsidRPr="00156F34" w:rsidSect="00D82FC0">
          <w:pgSz w:w="11906" w:h="16838" w:code="9"/>
          <w:pgMar w:top="1985" w:right="1701" w:bottom="1701" w:left="1701" w:header="851" w:footer="992" w:gutter="0"/>
          <w:pgNumType w:start="1"/>
          <w:cols w:space="425"/>
          <w:titlePg/>
          <w:docGrid w:type="lines" w:linePitch="360"/>
        </w:sectPr>
      </w:pPr>
    </w:p>
    <w:p w14:paraId="16C89137" w14:textId="078867A0" w:rsidR="00320762" w:rsidRPr="00156F34" w:rsidRDefault="00320762" w:rsidP="00322D9C">
      <w:pPr>
        <w:rPr>
          <w:rFonts w:ascii="ＭＳ Ｐゴシック" w:eastAsia="ＭＳ Ｐゴシック" w:hAnsi="ＭＳ Ｐゴシック"/>
        </w:rPr>
      </w:pPr>
      <w:bookmarkStart w:id="0" w:name="_TOC579"/>
      <w:bookmarkStart w:id="1" w:name="_TOC862"/>
      <w:bookmarkStart w:id="2" w:name="_TOC1110"/>
      <w:bookmarkStart w:id="3" w:name="_TOC1206"/>
      <w:bookmarkStart w:id="4" w:name="_TOC1331"/>
      <w:bookmarkStart w:id="5" w:name="_TOC5056"/>
      <w:bookmarkStart w:id="6" w:name="_TOC5841"/>
      <w:bookmarkStart w:id="7" w:name="_TOC7051"/>
      <w:bookmarkStart w:id="8" w:name="_TOC7265"/>
      <w:bookmarkStart w:id="9" w:name="_TOC7410"/>
      <w:bookmarkStart w:id="10" w:name="_TOC8065"/>
      <w:bookmarkStart w:id="11" w:name="_TOC8368"/>
      <w:bookmarkStart w:id="12" w:name="_TOC8391"/>
      <w:bookmarkStart w:id="13" w:name="_TOC8447"/>
      <w:bookmarkStart w:id="14" w:name="_TOC9176"/>
      <w:bookmarkStart w:id="15" w:name="_TOC10179"/>
      <w:bookmarkStart w:id="16" w:name="_TOC10359"/>
      <w:bookmarkStart w:id="17" w:name="_TOC10687"/>
      <w:bookmarkStart w:id="18" w:name="_TOC10708"/>
      <w:bookmarkStart w:id="19" w:name="_TOC11130"/>
      <w:bookmarkStart w:id="20" w:name="_TOC13618"/>
      <w:bookmarkStart w:id="21" w:name="_TOC14523"/>
      <w:bookmarkStart w:id="22" w:name="_TOC14707"/>
      <w:bookmarkStart w:id="23" w:name="_TOC15107"/>
      <w:bookmarkStart w:id="24" w:name="_TOC15200"/>
      <w:bookmarkStart w:id="25" w:name="_TOC15466"/>
      <w:bookmarkStart w:id="26" w:name="_TOC15931"/>
      <w:bookmarkStart w:id="27" w:name="_TOC16032"/>
      <w:bookmarkStart w:id="28" w:name="_TOC16035"/>
      <w:bookmarkStart w:id="29" w:name="_TOC17718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16FC23B1" w14:textId="4C8F5176" w:rsidR="00FF0B26" w:rsidRPr="00156F34" w:rsidRDefault="004179F3" w:rsidP="00FF0B26">
      <w:pPr>
        <w:pStyle w:val="1"/>
        <w:rPr>
          <w:rFonts w:ascii="ＭＳ Ｐゴシック" w:hAnsi="ＭＳ Ｐゴシック"/>
        </w:rPr>
      </w:pPr>
      <w:bookmarkStart w:id="30" w:name="_Toc199431061"/>
      <w:r>
        <w:rPr>
          <w:rFonts w:ascii="ＭＳ Ｐゴシック" w:hAnsi="ＭＳ Ｐゴシック" w:hint="eastAsia"/>
        </w:rPr>
        <w:t>アプリ概要</w:t>
      </w:r>
      <w:bookmarkEnd w:id="30"/>
    </w:p>
    <w:p w14:paraId="1D88C79C" w14:textId="3EA1CA6F" w:rsidR="00FF0B26" w:rsidRPr="00156F34" w:rsidRDefault="00FF0B26" w:rsidP="00322D9C">
      <w:pPr>
        <w:rPr>
          <w:rFonts w:ascii="ＭＳ Ｐゴシック" w:eastAsia="ＭＳ Ｐゴシック" w:hAnsi="ＭＳ Ｐゴシック"/>
        </w:rPr>
      </w:pPr>
    </w:p>
    <w:p w14:paraId="5FDFCD6A" w14:textId="544CF9EB" w:rsidR="00FF0B26" w:rsidRDefault="004179F3" w:rsidP="00322D9C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本アプリ</w:t>
      </w:r>
      <w:r w:rsidR="00E16523">
        <w:rPr>
          <w:rFonts w:ascii="ＭＳ Ｐゴシック" w:eastAsia="ＭＳ Ｐゴシック" w:hAnsi="ＭＳ Ｐゴシック" w:hint="eastAsia"/>
        </w:rPr>
        <w:t>（NAKANISHI_IOT_SYSTEM）</w:t>
      </w:r>
      <w:r>
        <w:rPr>
          <w:rFonts w:ascii="ＭＳ Ｐゴシック" w:eastAsia="ＭＳ Ｐゴシック" w:hAnsi="ＭＳ Ｐゴシック" w:hint="eastAsia"/>
        </w:rPr>
        <w:t>は、三菱製PLC(FX3UC)からデータを取得し、設定したサーバへそのデータを送信するアプリケーションです。</w:t>
      </w:r>
    </w:p>
    <w:p w14:paraId="7F23284D" w14:textId="3007650F" w:rsidR="00472CB2" w:rsidRPr="00156F34" w:rsidRDefault="00472CB2" w:rsidP="00322D9C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本アプリは予め「設定ファイル」に書かれた各機器の接続情報、「リクエストファイル」にかかれたPLCへのリクエスト内容を元に各機器と通信をします。</w:t>
      </w:r>
    </w:p>
    <w:p w14:paraId="307A1B5A" w14:textId="39ED4643" w:rsidR="00FF0B26" w:rsidRDefault="00FF0B26" w:rsidP="00322D9C">
      <w:pPr>
        <w:rPr>
          <w:rFonts w:ascii="ＭＳ Ｐゴシック" w:eastAsia="ＭＳ Ｐゴシック" w:hAnsi="ＭＳ Ｐゴシック"/>
        </w:rPr>
      </w:pPr>
    </w:p>
    <w:p w14:paraId="52CABC94" w14:textId="46B16A28" w:rsidR="00B328E2" w:rsidRDefault="00472CB2" w:rsidP="00472CB2">
      <w:pPr>
        <w:widowControl/>
        <w:jc w:val="lef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</w:rPr>
        <w:br w:type="page"/>
      </w:r>
    </w:p>
    <w:p w14:paraId="734B92B8" w14:textId="77777777" w:rsidR="00B328E2" w:rsidRPr="00156F34" w:rsidRDefault="00B328E2" w:rsidP="00322D9C">
      <w:pPr>
        <w:rPr>
          <w:rFonts w:ascii="ＭＳ Ｐゴシック" w:eastAsia="ＭＳ Ｐゴシック" w:hAnsi="ＭＳ Ｐゴシック"/>
        </w:rPr>
      </w:pPr>
    </w:p>
    <w:p w14:paraId="1C6B12AB" w14:textId="7040FAFB" w:rsidR="004179F3" w:rsidRPr="00A5511D" w:rsidRDefault="004179F3" w:rsidP="00322D9C">
      <w:pPr>
        <w:pStyle w:val="1"/>
        <w:rPr>
          <w:rFonts w:ascii="ＭＳ Ｐゴシック" w:hAnsi="ＭＳ Ｐゴシック"/>
        </w:rPr>
      </w:pPr>
      <w:bookmarkStart w:id="31" w:name="_Toc199431062"/>
      <w:r>
        <w:rPr>
          <w:rFonts w:ascii="ＭＳ Ｐゴシック" w:hAnsi="ＭＳ Ｐゴシック" w:hint="eastAsia"/>
        </w:rPr>
        <w:t>システム構成</w:t>
      </w:r>
      <w:bookmarkEnd w:id="31"/>
    </w:p>
    <w:p w14:paraId="635E3012" w14:textId="77777777" w:rsidR="000A137F" w:rsidRDefault="00A5511D" w:rsidP="00472CB2">
      <w:r>
        <w:rPr>
          <w:noProof/>
        </w:rPr>
        <w:drawing>
          <wp:inline distT="0" distB="0" distL="0" distR="0" wp14:anchorId="226BF6F6" wp14:editId="7B945468">
            <wp:extent cx="5400040" cy="2317750"/>
            <wp:effectExtent l="0" t="0" r="0" b="6350"/>
            <wp:docPr id="99428306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83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6414" w14:textId="49F122F3" w:rsidR="000A137F" w:rsidRPr="000A137F" w:rsidRDefault="00A5511D" w:rsidP="000A137F">
      <w:pPr>
        <w:pStyle w:val="aff6"/>
        <w:numPr>
          <w:ilvl w:val="0"/>
          <w:numId w:val="48"/>
        </w:numPr>
        <w:ind w:leftChars="0"/>
        <w:rPr>
          <w:rFonts w:ascii="ＭＳ Ｐゴシック" w:eastAsia="ＭＳ Ｐゴシック" w:hAnsi="ＭＳ Ｐゴシック"/>
        </w:rPr>
      </w:pPr>
      <w:r>
        <w:rPr>
          <w:rFonts w:hint="eastAsia"/>
        </w:rPr>
        <w:t>構成要素</w:t>
      </w:r>
      <w:r w:rsidR="000A137F">
        <w:rPr>
          <w:rFonts w:ascii="ＭＳ Ｐゴシック" w:eastAsia="ＭＳ Ｐゴシック" w:hAnsi="ＭＳ Ｐゴシック"/>
        </w:rPr>
        <w:br/>
      </w:r>
    </w:p>
    <w:p w14:paraId="254F69FD" w14:textId="77777777" w:rsidR="00E16523" w:rsidRDefault="00A5511D" w:rsidP="000A137F">
      <w:pPr>
        <w:pStyle w:val="a3"/>
        <w:ind w:leftChars="400" w:left="840"/>
      </w:pPr>
      <w:r>
        <w:rPr>
          <w:rFonts w:hint="eastAsia"/>
        </w:rPr>
        <w:t>・ラズベリーパイ</w:t>
      </w:r>
      <w:r w:rsidR="00E16523">
        <w:rPr>
          <w:rFonts w:hint="eastAsia"/>
        </w:rPr>
        <w:t>(</w:t>
      </w:r>
      <w:r>
        <w:rPr>
          <w:rFonts w:hint="eastAsia"/>
        </w:rPr>
        <w:t>3B+</w:t>
      </w:r>
      <w:r w:rsidR="00E16523">
        <w:rPr>
          <w:rFonts w:hint="eastAsia"/>
        </w:rPr>
        <w:t>)</w:t>
      </w:r>
      <w:r>
        <w:rPr>
          <w:rFonts w:hint="eastAsia"/>
        </w:rPr>
        <w:t xml:space="preserve">  </w:t>
      </w:r>
    </w:p>
    <w:p w14:paraId="1789A148" w14:textId="608D403B" w:rsidR="00A5511D" w:rsidRDefault="00A5511D" w:rsidP="000A137F">
      <w:pPr>
        <w:pStyle w:val="a3"/>
        <w:ind w:leftChars="400" w:left="840" w:firstLine="827"/>
      </w:pPr>
      <w:r>
        <w:rPr>
          <w:rFonts w:hint="eastAsia"/>
        </w:rPr>
        <w:t>OS</w:t>
      </w:r>
      <w:r w:rsidR="00E16523">
        <w:rPr>
          <w:rFonts w:hint="eastAsia"/>
        </w:rPr>
        <w:t>：</w:t>
      </w:r>
      <w:r w:rsidR="00E16523">
        <w:rPr>
          <w:rFonts w:hint="eastAsia"/>
        </w:rPr>
        <w:t>Debian bookworm</w:t>
      </w:r>
    </w:p>
    <w:p w14:paraId="0762339E" w14:textId="3BE564A0" w:rsidR="00472CB2" w:rsidRDefault="000A137F" w:rsidP="000A137F">
      <w:pPr>
        <w:pStyle w:val="a3"/>
        <w:ind w:leftChars="400" w:left="840" w:firstLine="827"/>
      </w:pPr>
      <w:r>
        <w:rPr>
          <w:rFonts w:hint="eastAsia"/>
        </w:rPr>
        <w:t>IP</w:t>
      </w:r>
      <w:r w:rsidR="00472CB2">
        <w:rPr>
          <w:rFonts w:hint="eastAsia"/>
        </w:rPr>
        <w:t>アドレス：</w:t>
      </w:r>
      <w:r w:rsidR="00472CB2">
        <w:rPr>
          <w:rFonts w:hint="eastAsia"/>
        </w:rPr>
        <w:t>192.168.62.105</w:t>
      </w:r>
    </w:p>
    <w:p w14:paraId="0F9AB1FD" w14:textId="79A930FC" w:rsidR="00E16523" w:rsidRDefault="00E16523" w:rsidP="000A137F">
      <w:pPr>
        <w:pStyle w:val="a3"/>
        <w:ind w:leftChars="400" w:left="840"/>
      </w:pPr>
      <w:r>
        <w:rPr>
          <w:rFonts w:hint="eastAsia"/>
        </w:rPr>
        <w:t>・</w:t>
      </w:r>
      <w:r>
        <w:rPr>
          <w:rFonts w:hint="eastAsia"/>
        </w:rPr>
        <w:t>PLC</w:t>
      </w:r>
      <w:r w:rsidR="000A137F">
        <w:rPr>
          <w:rFonts w:hint="eastAsia"/>
        </w:rPr>
        <w:t>（</w:t>
      </w:r>
      <w:r>
        <w:rPr>
          <w:rFonts w:hint="eastAsia"/>
        </w:rPr>
        <w:t>FX3UC</w:t>
      </w:r>
      <w:r w:rsidR="000A137F">
        <w:rPr>
          <w:rFonts w:hint="eastAsia"/>
        </w:rPr>
        <w:t>）</w:t>
      </w:r>
    </w:p>
    <w:p w14:paraId="069BA019" w14:textId="72211FE4" w:rsidR="00E16523" w:rsidRDefault="00E16523" w:rsidP="000A137F">
      <w:pPr>
        <w:pStyle w:val="a3"/>
        <w:ind w:leftChars="400" w:left="840"/>
      </w:pPr>
      <w:r>
        <w:rPr>
          <w:rFonts w:hint="eastAsia"/>
        </w:rPr>
        <w:t xml:space="preserve">　　　　通信ユニット</w:t>
      </w:r>
      <w:r>
        <w:rPr>
          <w:rFonts w:hint="eastAsia"/>
        </w:rPr>
        <w:t>:FX3U-ENET-ADP</w:t>
      </w:r>
    </w:p>
    <w:p w14:paraId="2CE16155" w14:textId="152A680E" w:rsidR="00472CB2" w:rsidRDefault="000A137F" w:rsidP="000A137F">
      <w:pPr>
        <w:pStyle w:val="a3"/>
        <w:ind w:leftChars="400" w:left="840" w:firstLine="827"/>
      </w:pPr>
      <w:r>
        <w:rPr>
          <w:rFonts w:hint="eastAsia"/>
        </w:rPr>
        <w:t>IP</w:t>
      </w:r>
      <w:r w:rsidR="00472CB2">
        <w:rPr>
          <w:rFonts w:hint="eastAsia"/>
        </w:rPr>
        <w:t>アドレス：</w:t>
      </w:r>
      <w:r w:rsidR="00472CB2">
        <w:rPr>
          <w:rFonts w:hint="eastAsia"/>
        </w:rPr>
        <w:t>192.168.62.201</w:t>
      </w:r>
    </w:p>
    <w:p w14:paraId="66DC44B0" w14:textId="202A1205" w:rsidR="000A137F" w:rsidRPr="00472CB2" w:rsidRDefault="000A137F" w:rsidP="000A137F">
      <w:pPr>
        <w:pStyle w:val="a3"/>
        <w:ind w:leftChars="400" w:left="840" w:firstLine="827"/>
      </w:pPr>
      <w:r>
        <w:rPr>
          <w:rFonts w:hint="eastAsia"/>
        </w:rPr>
        <w:t>ポート：</w:t>
      </w:r>
      <w:r>
        <w:rPr>
          <w:rFonts w:hint="eastAsia"/>
        </w:rPr>
        <w:t>5021</w:t>
      </w:r>
    </w:p>
    <w:p w14:paraId="4582F03D" w14:textId="51802C10" w:rsidR="00E16523" w:rsidRDefault="00E16523" w:rsidP="000A137F">
      <w:pPr>
        <w:pStyle w:val="a3"/>
        <w:ind w:leftChars="400" w:left="840"/>
      </w:pPr>
      <w:r>
        <w:rPr>
          <w:rFonts w:hint="eastAsia"/>
        </w:rPr>
        <w:t>・サーバー</w:t>
      </w:r>
    </w:p>
    <w:p w14:paraId="1600919E" w14:textId="69BFC4C6" w:rsidR="00B328E2" w:rsidRDefault="00E16523" w:rsidP="000A137F">
      <w:pPr>
        <w:pStyle w:val="a3"/>
        <w:ind w:leftChars="400" w:left="840"/>
      </w:pPr>
      <w:r>
        <w:tab/>
      </w:r>
      <w:r>
        <w:rPr>
          <w:rFonts w:hint="eastAsia"/>
        </w:rPr>
        <w:t>OS</w:t>
      </w:r>
      <w:r>
        <w:rPr>
          <w:rFonts w:hint="eastAsia"/>
        </w:rPr>
        <w:t>：</w:t>
      </w:r>
      <w:r>
        <w:rPr>
          <w:rFonts w:hint="eastAsia"/>
        </w:rPr>
        <w:t>Windows</w:t>
      </w:r>
    </w:p>
    <w:p w14:paraId="77A24EFF" w14:textId="155FA621" w:rsidR="000A137F" w:rsidRDefault="000A137F" w:rsidP="000A137F">
      <w:pPr>
        <w:pStyle w:val="a3"/>
        <w:ind w:leftChars="400" w:left="840"/>
      </w:pPr>
      <w:r>
        <w:tab/>
      </w:r>
      <w:r>
        <w:rPr>
          <w:rFonts w:hint="eastAsia"/>
        </w:rPr>
        <w:t>IP</w:t>
      </w:r>
      <w:r>
        <w:rPr>
          <w:rFonts w:hint="eastAsia"/>
        </w:rPr>
        <w:t>アドレス：</w:t>
      </w:r>
      <w:r w:rsidRPr="000A137F">
        <w:t>133.167.107.170</w:t>
      </w:r>
    </w:p>
    <w:p w14:paraId="1C5D303C" w14:textId="5460342C" w:rsidR="000A137F" w:rsidRPr="00B328E2" w:rsidRDefault="000A137F" w:rsidP="000A137F">
      <w:pPr>
        <w:pStyle w:val="a3"/>
        <w:ind w:leftChars="400" w:left="840"/>
      </w:pPr>
      <w:r>
        <w:tab/>
      </w:r>
      <w:r>
        <w:rPr>
          <w:rFonts w:hint="eastAsia"/>
        </w:rPr>
        <w:t>ポート：</w:t>
      </w:r>
      <w:r>
        <w:rPr>
          <w:rFonts w:hint="eastAsia"/>
        </w:rPr>
        <w:t>5001</w:t>
      </w:r>
    </w:p>
    <w:p w14:paraId="29302CB3" w14:textId="77777777" w:rsidR="00B328E2" w:rsidRDefault="00B328E2" w:rsidP="00322D9C">
      <w:pPr>
        <w:rPr>
          <w:rFonts w:ascii="ＭＳ Ｐゴシック" w:eastAsia="ＭＳ Ｐゴシック" w:hAnsi="ＭＳ Ｐゴシック"/>
        </w:rPr>
      </w:pPr>
    </w:p>
    <w:p w14:paraId="165A2ABD" w14:textId="77777777" w:rsidR="00B328E2" w:rsidRDefault="00B328E2" w:rsidP="00322D9C">
      <w:pPr>
        <w:rPr>
          <w:rFonts w:ascii="ＭＳ Ｐゴシック" w:eastAsia="ＭＳ Ｐゴシック" w:hAnsi="ＭＳ Ｐゴシック"/>
        </w:rPr>
      </w:pPr>
    </w:p>
    <w:p w14:paraId="0564E479" w14:textId="77777777" w:rsidR="00B328E2" w:rsidRDefault="00B328E2" w:rsidP="00322D9C">
      <w:pPr>
        <w:rPr>
          <w:rFonts w:ascii="ＭＳ Ｐゴシック" w:eastAsia="ＭＳ Ｐゴシック" w:hAnsi="ＭＳ Ｐゴシック"/>
        </w:rPr>
      </w:pPr>
    </w:p>
    <w:p w14:paraId="4D44EB70" w14:textId="3548896A" w:rsidR="00B328E2" w:rsidRDefault="00B328E2">
      <w:pPr>
        <w:widowControl/>
        <w:jc w:val="lef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</w:rPr>
        <w:br w:type="page"/>
      </w:r>
    </w:p>
    <w:p w14:paraId="3ACC88FD" w14:textId="77777777" w:rsidR="00B328E2" w:rsidRDefault="00B328E2" w:rsidP="00322D9C">
      <w:pPr>
        <w:rPr>
          <w:rFonts w:ascii="ＭＳ Ｐゴシック" w:eastAsia="ＭＳ Ｐゴシック" w:hAnsi="ＭＳ Ｐゴシック"/>
        </w:rPr>
      </w:pPr>
    </w:p>
    <w:p w14:paraId="03E5D7B6" w14:textId="0D3B4596" w:rsidR="00E16523" w:rsidRDefault="00E16523" w:rsidP="00E16523">
      <w:pPr>
        <w:pStyle w:val="1"/>
        <w:rPr>
          <w:rFonts w:ascii="ＭＳ Ｐゴシック" w:hAnsi="ＭＳ Ｐゴシック"/>
        </w:rPr>
      </w:pPr>
      <w:bookmarkStart w:id="32" w:name="_Toc199431063"/>
      <w:r>
        <w:rPr>
          <w:rFonts w:ascii="ＭＳ Ｐゴシック" w:hAnsi="ＭＳ Ｐゴシック" w:hint="eastAsia"/>
        </w:rPr>
        <w:t>アプリ</w:t>
      </w:r>
      <w:r w:rsidRPr="00156F34">
        <w:rPr>
          <w:rFonts w:ascii="ＭＳ Ｐゴシック" w:hAnsi="ＭＳ Ｐゴシック" w:hint="eastAsia"/>
        </w:rPr>
        <w:t>構成</w:t>
      </w:r>
      <w:bookmarkEnd w:id="32"/>
    </w:p>
    <w:p w14:paraId="63F8DC81" w14:textId="77777777" w:rsidR="00DC2B38" w:rsidRPr="00DC2B38" w:rsidRDefault="00DC2B38" w:rsidP="00DC2B38"/>
    <w:p w14:paraId="239949F8" w14:textId="728CBFCC" w:rsidR="00B328E2" w:rsidRDefault="00BC64D0" w:rsidP="000A137F">
      <w:pPr>
        <w:pStyle w:val="aff6"/>
        <w:numPr>
          <w:ilvl w:val="0"/>
          <w:numId w:val="46"/>
        </w:numPr>
        <w:ind w:leftChars="0" w:left="420" w:hanging="420"/>
      </w:pPr>
      <w:r>
        <w:rPr>
          <w:rFonts w:hint="eastAsia"/>
        </w:rPr>
        <w:t>アプリ場所：</w:t>
      </w:r>
      <w:r w:rsidRPr="00BC64D0">
        <w:t>/home/</w:t>
      </w:r>
      <w:proofErr w:type="spellStart"/>
      <w:r w:rsidRPr="00BC64D0">
        <w:t>terapoc</w:t>
      </w:r>
      <w:proofErr w:type="spellEnd"/>
      <w:r w:rsidRPr="00BC64D0">
        <w:t>/</w:t>
      </w:r>
      <w:proofErr w:type="spellStart"/>
      <w:r w:rsidRPr="00BC64D0">
        <w:t>takase_workspace</w:t>
      </w:r>
      <w:proofErr w:type="spellEnd"/>
      <w:r>
        <w:rPr>
          <w:rFonts w:hint="eastAsia"/>
        </w:rPr>
        <w:t>/NAKANISHI_IOT_SYSTEM</w:t>
      </w:r>
      <w:r w:rsidR="00B328E2">
        <w:br/>
      </w:r>
    </w:p>
    <w:p w14:paraId="51991EEE" w14:textId="385688B1" w:rsidR="00BC64D0" w:rsidRDefault="00BC64D0" w:rsidP="000A137F">
      <w:pPr>
        <w:pStyle w:val="aff6"/>
        <w:numPr>
          <w:ilvl w:val="0"/>
          <w:numId w:val="46"/>
        </w:numPr>
        <w:ind w:leftChars="0" w:left="420" w:hanging="420"/>
      </w:pPr>
      <w:r>
        <w:rPr>
          <w:rFonts w:hint="eastAsia"/>
        </w:rPr>
        <w:t>アプリディレクトリ構成</w:t>
      </w:r>
    </w:p>
    <w:p w14:paraId="3F301DFE" w14:textId="77777777" w:rsidR="00B328E2" w:rsidRDefault="00B328E2" w:rsidP="00BC64D0"/>
    <w:p w14:paraId="1860E4FC" w14:textId="431722EB" w:rsidR="00BC64D0" w:rsidRPr="00BC64D0" w:rsidRDefault="00BC64D0" w:rsidP="00B328E2">
      <w:pPr>
        <w:ind w:leftChars="200" w:left="420"/>
      </w:pPr>
      <w:r>
        <w:rPr>
          <w:rFonts w:hint="eastAsia"/>
        </w:rPr>
        <w:t>NAKANISHI_IOT_SYSTEM/</w:t>
      </w:r>
    </w:p>
    <w:p w14:paraId="09F0D711" w14:textId="480A6C31" w:rsidR="00BC64D0" w:rsidRPr="00BC64D0" w:rsidRDefault="00BC64D0" w:rsidP="00B328E2">
      <w:pPr>
        <w:ind w:leftChars="200" w:left="420"/>
        <w:rPr>
          <w:rFonts w:ascii="ＭＳ Ｐゴシック" w:eastAsia="ＭＳ Ｐゴシック" w:hAnsi="ＭＳ Ｐゴシック"/>
        </w:rPr>
      </w:pPr>
      <w:r w:rsidRPr="00BC64D0">
        <w:rPr>
          <w:rFonts w:ascii="ＭＳ Ｐゴシック" w:eastAsia="ＭＳ Ｐゴシック" w:hAnsi="ＭＳ Ｐゴシック" w:hint="eastAsia"/>
        </w:rPr>
        <w:t xml:space="preserve">├── </w:t>
      </w:r>
      <w:r>
        <w:rPr>
          <w:rFonts w:ascii="ＭＳ Ｐゴシック" w:eastAsia="ＭＳ Ｐゴシック" w:hAnsi="ＭＳ Ｐゴシック" w:hint="eastAsia"/>
        </w:rPr>
        <w:t>app-debug/</w:t>
      </w:r>
    </w:p>
    <w:p w14:paraId="3DFBE751" w14:textId="3D6D036C" w:rsidR="00E16523" w:rsidRDefault="00BC64D0" w:rsidP="00B328E2">
      <w:pPr>
        <w:ind w:leftChars="200" w:left="420"/>
        <w:rPr>
          <w:rFonts w:ascii="ＭＳ Ｐゴシック" w:eastAsia="ＭＳ Ｐゴシック" w:hAnsi="ＭＳ Ｐゴシック"/>
        </w:rPr>
      </w:pPr>
      <w:r w:rsidRPr="00BC64D0">
        <w:rPr>
          <w:rFonts w:ascii="ＭＳ Ｐゴシック" w:eastAsia="ＭＳ Ｐゴシック" w:hAnsi="ＭＳ Ｐゴシック" w:hint="eastAsia"/>
        </w:rPr>
        <w:t xml:space="preserve">├── </w:t>
      </w:r>
      <w:r>
        <w:rPr>
          <w:rFonts w:ascii="ＭＳ Ｐゴシック" w:eastAsia="ＭＳ Ｐゴシック" w:hAnsi="ＭＳ Ｐゴシック" w:hint="eastAsia"/>
        </w:rPr>
        <w:t>app-release/</w:t>
      </w:r>
    </w:p>
    <w:p w14:paraId="0ACCD79B" w14:textId="5391CC44" w:rsidR="00BC64D0" w:rsidRDefault="00BC64D0" w:rsidP="00B328E2">
      <w:pPr>
        <w:ind w:leftChars="200" w:left="420"/>
        <w:rPr>
          <w:rFonts w:ascii="ＭＳ Ｐゴシック" w:eastAsia="ＭＳ Ｐゴシック" w:hAnsi="ＭＳ Ｐゴシック"/>
        </w:rPr>
      </w:pPr>
      <w:r w:rsidRPr="00BC64D0">
        <w:rPr>
          <w:rFonts w:ascii="ＭＳ Ｐゴシック" w:eastAsia="ＭＳ Ｐゴシック" w:hAnsi="ＭＳ Ｐゴシック" w:hint="eastAsia"/>
        </w:rPr>
        <w:t>│</w:t>
      </w:r>
      <w:r>
        <w:rPr>
          <w:rFonts w:ascii="ＭＳ Ｐゴシック" w:eastAsia="ＭＳ Ｐゴシック" w:hAnsi="ＭＳ Ｐゴシック" w:hint="eastAsia"/>
        </w:rPr>
        <w:t xml:space="preserve">      </w:t>
      </w:r>
      <w:r w:rsidRPr="00BC64D0">
        <w:rPr>
          <w:rFonts w:ascii="ＭＳ Ｐゴシック" w:eastAsia="ＭＳ Ｐゴシック" w:hAnsi="ＭＳ Ｐゴシック" w:hint="eastAsia"/>
        </w:rPr>
        <w:t xml:space="preserve">└── </w:t>
      </w:r>
      <w:r>
        <w:rPr>
          <w:rFonts w:ascii="ＭＳ Ｐゴシック" w:eastAsia="ＭＳ Ｐゴシック" w:hAnsi="ＭＳ Ｐゴシック" w:hint="eastAsia"/>
        </w:rPr>
        <w:t>NAKANISHI_IOT_SYSTEM</w:t>
      </w:r>
      <w:r>
        <w:rPr>
          <w:rFonts w:ascii="ＭＳ Ｐゴシック" w:eastAsia="ＭＳ Ｐゴシック" w:hAnsi="ＭＳ Ｐゴシック"/>
        </w:rPr>
        <w:tab/>
      </w:r>
      <w:r w:rsidRPr="00BC64D0">
        <w:rPr>
          <w:rFonts w:ascii="ＭＳ Ｐゴシック" w:eastAsia="ＭＳ Ｐゴシック" w:hAnsi="ＭＳ Ｐゴシック" w:hint="eastAsia"/>
          <w:color w:val="385623" w:themeColor="accent6" w:themeShade="80"/>
        </w:rPr>
        <w:t>#実行ファイル</w:t>
      </w:r>
    </w:p>
    <w:p w14:paraId="2F2B8EC8" w14:textId="796987C0" w:rsidR="00BC64D0" w:rsidRDefault="00BC64D0" w:rsidP="00B328E2">
      <w:pPr>
        <w:ind w:leftChars="200" w:left="420"/>
        <w:rPr>
          <w:rFonts w:ascii="ＭＳ Ｐゴシック" w:eastAsia="ＭＳ Ｐゴシック" w:hAnsi="ＭＳ Ｐゴシック"/>
        </w:rPr>
      </w:pPr>
      <w:r w:rsidRPr="00BC64D0">
        <w:rPr>
          <w:rFonts w:ascii="ＭＳ Ｐゴシック" w:eastAsia="ＭＳ Ｐゴシック" w:hAnsi="ＭＳ Ｐゴシック" w:hint="eastAsia"/>
        </w:rPr>
        <w:t xml:space="preserve">├── </w:t>
      </w:r>
      <w:proofErr w:type="spellStart"/>
      <w:r>
        <w:rPr>
          <w:rFonts w:ascii="ＭＳ Ｐゴシック" w:eastAsia="ＭＳ Ｐゴシック" w:hAnsi="ＭＳ Ｐゴシック" w:hint="eastAsia"/>
        </w:rPr>
        <w:t>ini</w:t>
      </w:r>
      <w:proofErr w:type="spellEnd"/>
      <w:r>
        <w:rPr>
          <w:rFonts w:ascii="ＭＳ Ｐゴシック" w:eastAsia="ＭＳ Ｐゴシック" w:hAnsi="ＭＳ Ｐゴシック" w:hint="eastAsia"/>
        </w:rPr>
        <w:t>/</w:t>
      </w:r>
    </w:p>
    <w:p w14:paraId="21AA0B0F" w14:textId="4DA1F5BC" w:rsidR="00BC64D0" w:rsidRPr="00BC64D0" w:rsidRDefault="00BC64D0" w:rsidP="00B328E2">
      <w:pPr>
        <w:ind w:leftChars="200" w:left="420"/>
        <w:rPr>
          <w:rFonts w:ascii="ＭＳ Ｐゴシック" w:eastAsia="ＭＳ Ｐゴシック" w:hAnsi="ＭＳ Ｐゴシック"/>
        </w:rPr>
      </w:pPr>
      <w:r w:rsidRPr="00BC64D0">
        <w:rPr>
          <w:rFonts w:ascii="ＭＳ Ｐゴシック" w:eastAsia="ＭＳ Ｐゴシック" w:hAnsi="ＭＳ Ｐゴシック" w:hint="eastAsia"/>
        </w:rPr>
        <w:t>│</w:t>
      </w:r>
      <w:r>
        <w:rPr>
          <w:rFonts w:ascii="ＭＳ Ｐゴシック" w:eastAsia="ＭＳ Ｐゴシック" w:hAnsi="ＭＳ Ｐゴシック" w:hint="eastAsia"/>
        </w:rPr>
        <w:t xml:space="preserve">      </w:t>
      </w:r>
      <w:r w:rsidRPr="00BC64D0">
        <w:rPr>
          <w:rFonts w:ascii="ＭＳ Ｐゴシック" w:eastAsia="ＭＳ Ｐゴシック" w:hAnsi="ＭＳ Ｐゴシック" w:hint="eastAsia"/>
        </w:rPr>
        <w:t xml:space="preserve">└── </w:t>
      </w:r>
      <w:r>
        <w:rPr>
          <w:rFonts w:ascii="ＭＳ Ｐゴシック" w:eastAsia="ＭＳ Ｐゴシック" w:hAnsi="ＭＳ Ｐゴシック" w:hint="eastAsia"/>
        </w:rPr>
        <w:t>config.ini</w:t>
      </w:r>
      <w:r>
        <w:rPr>
          <w:rFonts w:ascii="ＭＳ Ｐゴシック" w:eastAsia="ＭＳ Ｐゴシック" w:hAnsi="ＭＳ Ｐゴシック"/>
        </w:rPr>
        <w:tab/>
      </w:r>
      <w:r>
        <w:rPr>
          <w:rFonts w:ascii="ＭＳ Ｐゴシック" w:eastAsia="ＭＳ Ｐゴシック" w:hAnsi="ＭＳ Ｐゴシック"/>
        </w:rPr>
        <w:tab/>
      </w:r>
      <w:r>
        <w:rPr>
          <w:rFonts w:ascii="ＭＳ Ｐゴシック" w:eastAsia="ＭＳ Ｐゴシック" w:hAnsi="ＭＳ Ｐゴシック"/>
        </w:rPr>
        <w:tab/>
      </w:r>
      <w:r w:rsidRPr="00BC64D0">
        <w:rPr>
          <w:rFonts w:ascii="ＭＳ Ｐゴシック" w:eastAsia="ＭＳ Ｐゴシック" w:hAnsi="ＭＳ Ｐゴシック" w:hint="eastAsia"/>
          <w:color w:val="385623" w:themeColor="accent6" w:themeShade="80"/>
        </w:rPr>
        <w:t>#設定ファイル</w:t>
      </w:r>
    </w:p>
    <w:p w14:paraId="351166D9" w14:textId="6089D2C0" w:rsidR="00BC64D0" w:rsidRDefault="00BC64D0" w:rsidP="00B328E2">
      <w:pPr>
        <w:ind w:leftChars="200" w:left="420"/>
        <w:rPr>
          <w:rFonts w:ascii="ＭＳ Ｐゴシック" w:eastAsia="ＭＳ Ｐゴシック" w:hAnsi="ＭＳ Ｐゴシック"/>
        </w:rPr>
      </w:pPr>
      <w:r w:rsidRPr="00BC64D0">
        <w:rPr>
          <w:rFonts w:ascii="ＭＳ Ｐゴシック" w:eastAsia="ＭＳ Ｐゴシック" w:hAnsi="ＭＳ Ｐゴシック" w:hint="eastAsia"/>
        </w:rPr>
        <w:t xml:space="preserve">├── </w:t>
      </w:r>
      <w:r>
        <w:rPr>
          <w:rFonts w:ascii="ＭＳ Ｐゴシック" w:eastAsia="ＭＳ Ｐゴシック" w:hAnsi="ＭＳ Ｐゴシック" w:hint="eastAsia"/>
        </w:rPr>
        <w:t>logs/</w:t>
      </w:r>
    </w:p>
    <w:p w14:paraId="53E06ADB" w14:textId="4F825D08" w:rsidR="00BC64D0" w:rsidRDefault="00BC64D0" w:rsidP="00B328E2">
      <w:pPr>
        <w:ind w:leftChars="200" w:left="420"/>
        <w:rPr>
          <w:rFonts w:ascii="ＭＳ Ｐゴシック" w:eastAsia="ＭＳ Ｐゴシック" w:hAnsi="ＭＳ Ｐゴシック"/>
        </w:rPr>
      </w:pPr>
      <w:r w:rsidRPr="00BC64D0">
        <w:rPr>
          <w:rFonts w:ascii="ＭＳ Ｐゴシック" w:eastAsia="ＭＳ Ｐゴシック" w:hAnsi="ＭＳ Ｐゴシック" w:hint="eastAsia"/>
        </w:rPr>
        <w:t>│</w:t>
      </w:r>
      <w:r>
        <w:rPr>
          <w:rFonts w:ascii="ＭＳ Ｐゴシック" w:eastAsia="ＭＳ Ｐゴシック" w:hAnsi="ＭＳ Ｐゴシック" w:hint="eastAsia"/>
        </w:rPr>
        <w:t xml:space="preserve">      </w:t>
      </w:r>
      <w:r w:rsidR="00B328E2" w:rsidRPr="00BC64D0">
        <w:rPr>
          <w:rFonts w:ascii="ＭＳ Ｐゴシック" w:eastAsia="ＭＳ Ｐゴシック" w:hAnsi="ＭＳ Ｐゴシック" w:hint="eastAsia"/>
        </w:rPr>
        <w:t>├</w:t>
      </w:r>
      <w:r w:rsidRPr="00BC64D0">
        <w:rPr>
          <w:rFonts w:ascii="ＭＳ Ｐゴシック" w:eastAsia="ＭＳ Ｐゴシック" w:hAnsi="ＭＳ Ｐゴシック" w:hint="eastAsia"/>
        </w:rPr>
        <w:t xml:space="preserve">── </w:t>
      </w:r>
      <w:proofErr w:type="spellStart"/>
      <w:r w:rsidR="00B328E2">
        <w:rPr>
          <w:rFonts w:ascii="ＭＳ Ｐゴシック" w:eastAsia="ＭＳ Ｐゴシック" w:hAnsi="ＭＳ Ｐゴシック" w:hint="eastAsia"/>
        </w:rPr>
        <w:t>SensorLogs</w:t>
      </w:r>
      <w:proofErr w:type="spellEnd"/>
      <w:r w:rsidR="00B328E2">
        <w:rPr>
          <w:rFonts w:ascii="ＭＳ Ｐゴシック" w:eastAsia="ＭＳ Ｐゴシック" w:hAnsi="ＭＳ Ｐゴシック" w:hint="eastAsia"/>
        </w:rPr>
        <w:t>/</w:t>
      </w:r>
      <w:r w:rsidR="00B328E2">
        <w:rPr>
          <w:rFonts w:ascii="ＭＳ Ｐゴシック" w:eastAsia="ＭＳ Ｐゴシック" w:hAnsi="ＭＳ Ｐゴシック"/>
        </w:rPr>
        <w:tab/>
      </w:r>
      <w:r w:rsidR="00B328E2">
        <w:rPr>
          <w:rFonts w:ascii="ＭＳ Ｐゴシック" w:eastAsia="ＭＳ Ｐゴシック" w:hAnsi="ＭＳ Ｐゴシック"/>
        </w:rPr>
        <w:tab/>
      </w:r>
      <w:r w:rsidR="00B328E2">
        <w:rPr>
          <w:rFonts w:ascii="ＭＳ Ｐゴシック" w:eastAsia="ＭＳ Ｐゴシック" w:hAnsi="ＭＳ Ｐゴシック"/>
        </w:rPr>
        <w:tab/>
      </w:r>
      <w:r w:rsidR="00B328E2" w:rsidRPr="00BC64D0">
        <w:rPr>
          <w:rFonts w:ascii="ＭＳ Ｐゴシック" w:eastAsia="ＭＳ Ｐゴシック" w:hAnsi="ＭＳ Ｐゴシック" w:hint="eastAsia"/>
          <w:color w:val="385623" w:themeColor="accent6" w:themeShade="80"/>
        </w:rPr>
        <w:t>#</w:t>
      </w:r>
      <w:r w:rsidR="00B328E2">
        <w:rPr>
          <w:rFonts w:ascii="ＭＳ Ｐゴシック" w:eastAsia="ＭＳ Ｐゴシック" w:hAnsi="ＭＳ Ｐゴシック" w:hint="eastAsia"/>
          <w:color w:val="385623" w:themeColor="accent6" w:themeShade="80"/>
        </w:rPr>
        <w:t>センサーログを格納するディレクトリ</w:t>
      </w:r>
    </w:p>
    <w:p w14:paraId="200AFC51" w14:textId="7648BF0F" w:rsidR="00B328E2" w:rsidRDefault="00B328E2" w:rsidP="00B328E2">
      <w:pPr>
        <w:ind w:leftChars="200" w:left="420"/>
        <w:rPr>
          <w:rFonts w:ascii="ＭＳ Ｐゴシック" w:eastAsia="ＭＳ Ｐゴシック" w:hAnsi="ＭＳ Ｐゴシック"/>
        </w:rPr>
      </w:pPr>
      <w:r w:rsidRPr="00BC64D0">
        <w:rPr>
          <w:rFonts w:ascii="ＭＳ Ｐゴシック" w:eastAsia="ＭＳ Ｐゴシック" w:hAnsi="ＭＳ Ｐゴシック" w:hint="eastAsia"/>
        </w:rPr>
        <w:t>│</w:t>
      </w:r>
      <w:r>
        <w:rPr>
          <w:rFonts w:ascii="ＭＳ Ｐゴシック" w:eastAsia="ＭＳ Ｐゴシック" w:hAnsi="ＭＳ Ｐゴシック" w:hint="eastAsia"/>
        </w:rPr>
        <w:t xml:space="preserve">      </w:t>
      </w:r>
      <w:r w:rsidRPr="00BC64D0">
        <w:rPr>
          <w:rFonts w:ascii="ＭＳ Ｐゴシック" w:eastAsia="ＭＳ Ｐゴシック" w:hAnsi="ＭＳ Ｐゴシック" w:hint="eastAsia"/>
        </w:rPr>
        <w:t>│</w:t>
      </w:r>
      <w:r>
        <w:rPr>
          <w:rFonts w:ascii="ＭＳ Ｐゴシック" w:eastAsia="ＭＳ Ｐゴシック" w:hAnsi="ＭＳ Ｐゴシック" w:hint="eastAsia"/>
        </w:rPr>
        <w:t xml:space="preserve">         </w:t>
      </w:r>
      <w:r w:rsidRPr="00BC64D0">
        <w:rPr>
          <w:rFonts w:ascii="ＭＳ Ｐゴシック" w:eastAsia="ＭＳ Ｐゴシック" w:hAnsi="ＭＳ Ｐゴシック" w:hint="eastAsia"/>
        </w:rPr>
        <w:t xml:space="preserve">├── </w:t>
      </w:r>
      <w:r>
        <w:rPr>
          <w:rFonts w:ascii="ＭＳ Ｐゴシック" w:eastAsia="ＭＳ Ｐゴシック" w:hAnsi="ＭＳ Ｐゴシック" w:hint="eastAsia"/>
        </w:rPr>
        <w:t>SensorLog_2025_05_01</w:t>
      </w:r>
    </w:p>
    <w:p w14:paraId="6BD8F0EF" w14:textId="5FD6A5B9" w:rsidR="00B328E2" w:rsidRDefault="00B328E2" w:rsidP="00B328E2">
      <w:pPr>
        <w:ind w:leftChars="200" w:left="420"/>
        <w:rPr>
          <w:rFonts w:ascii="ＭＳ Ｐゴシック" w:eastAsia="ＭＳ Ｐゴシック" w:hAnsi="ＭＳ Ｐゴシック"/>
        </w:rPr>
      </w:pPr>
      <w:r w:rsidRPr="00BC64D0">
        <w:rPr>
          <w:rFonts w:ascii="ＭＳ Ｐゴシック" w:eastAsia="ＭＳ Ｐゴシック" w:hAnsi="ＭＳ Ｐゴシック" w:hint="eastAsia"/>
        </w:rPr>
        <w:t>│</w:t>
      </w:r>
      <w:r>
        <w:rPr>
          <w:rFonts w:ascii="ＭＳ Ｐゴシック" w:eastAsia="ＭＳ Ｐゴシック" w:hAnsi="ＭＳ Ｐゴシック" w:hint="eastAsia"/>
        </w:rPr>
        <w:t xml:space="preserve">      </w:t>
      </w:r>
      <w:r w:rsidRPr="00BC64D0">
        <w:rPr>
          <w:rFonts w:ascii="ＭＳ Ｐゴシック" w:eastAsia="ＭＳ Ｐゴシック" w:hAnsi="ＭＳ Ｐゴシック" w:hint="eastAsia"/>
        </w:rPr>
        <w:t>│</w:t>
      </w:r>
      <w:r>
        <w:rPr>
          <w:rFonts w:ascii="ＭＳ Ｐゴシック" w:eastAsia="ＭＳ Ｐゴシック" w:hAnsi="ＭＳ Ｐゴシック" w:hint="eastAsia"/>
        </w:rPr>
        <w:t xml:space="preserve">         </w:t>
      </w:r>
      <w:r w:rsidRPr="00BC64D0">
        <w:rPr>
          <w:rFonts w:ascii="ＭＳ Ｐゴシック" w:eastAsia="ＭＳ Ｐゴシック" w:hAnsi="ＭＳ Ｐゴシック" w:hint="eastAsia"/>
        </w:rPr>
        <w:t xml:space="preserve">├── </w:t>
      </w:r>
      <w:r>
        <w:rPr>
          <w:rFonts w:ascii="ＭＳ Ｐゴシック" w:eastAsia="ＭＳ Ｐゴシック" w:hAnsi="ＭＳ Ｐゴシック" w:hint="eastAsia"/>
        </w:rPr>
        <w:t>SensorLog_2025_05_30</w:t>
      </w:r>
    </w:p>
    <w:p w14:paraId="50DDF58A" w14:textId="67989ABF" w:rsidR="00B328E2" w:rsidRDefault="00B328E2" w:rsidP="00B328E2">
      <w:pPr>
        <w:ind w:leftChars="200" w:left="420"/>
        <w:rPr>
          <w:rFonts w:ascii="ＭＳ Ｐゴシック" w:eastAsia="ＭＳ Ｐゴシック" w:hAnsi="ＭＳ Ｐゴシック"/>
        </w:rPr>
      </w:pPr>
      <w:r w:rsidRPr="00BC64D0">
        <w:rPr>
          <w:rFonts w:ascii="ＭＳ Ｐゴシック" w:eastAsia="ＭＳ Ｐゴシック" w:hAnsi="ＭＳ Ｐゴシック" w:hint="eastAsia"/>
        </w:rPr>
        <w:t>│</w:t>
      </w:r>
      <w:r>
        <w:rPr>
          <w:rFonts w:ascii="ＭＳ Ｐゴシック" w:eastAsia="ＭＳ Ｐゴシック" w:hAnsi="ＭＳ Ｐゴシック" w:hint="eastAsia"/>
        </w:rPr>
        <w:t xml:space="preserve">      </w:t>
      </w:r>
      <w:r w:rsidRPr="00BC64D0">
        <w:rPr>
          <w:rFonts w:ascii="ＭＳ Ｐゴシック" w:eastAsia="ＭＳ Ｐゴシック" w:hAnsi="ＭＳ Ｐゴシック" w:hint="eastAsia"/>
        </w:rPr>
        <w:t>│</w:t>
      </w:r>
      <w:r>
        <w:rPr>
          <w:rFonts w:ascii="ＭＳ Ｐゴシック" w:eastAsia="ＭＳ Ｐゴシック" w:hAnsi="ＭＳ Ｐゴシック" w:hint="eastAsia"/>
        </w:rPr>
        <w:t xml:space="preserve">         </w:t>
      </w:r>
      <w:r w:rsidRPr="00BC64D0">
        <w:rPr>
          <w:rFonts w:ascii="ＭＳ Ｐゴシック" w:eastAsia="ＭＳ Ｐゴシック" w:hAnsi="ＭＳ Ｐゴシック" w:hint="eastAsia"/>
        </w:rPr>
        <w:t>└──</w:t>
      </w:r>
      <w:r>
        <w:rPr>
          <w:rFonts w:ascii="ＭＳ Ｐゴシック" w:eastAsia="ＭＳ Ｐゴシック" w:hAnsi="ＭＳ Ｐゴシック" w:hint="eastAsia"/>
        </w:rPr>
        <w:t xml:space="preserve"> </w:t>
      </w:r>
      <w:proofErr w:type="spellStart"/>
      <w:r>
        <w:rPr>
          <w:rFonts w:ascii="ＭＳ Ｐゴシック" w:eastAsia="ＭＳ Ｐゴシック" w:hAnsi="ＭＳ Ｐゴシック" w:hint="eastAsia"/>
        </w:rPr>
        <w:t>etc</w:t>
      </w:r>
      <w:proofErr w:type="spellEnd"/>
      <w:r>
        <w:rPr>
          <w:rFonts w:ascii="ＭＳ Ｐゴシック" w:eastAsia="ＭＳ Ｐゴシック" w:hAnsi="ＭＳ Ｐゴシック"/>
        </w:rPr>
        <w:t>…</w:t>
      </w:r>
    </w:p>
    <w:p w14:paraId="087C4065" w14:textId="2F1FF23B" w:rsidR="00B328E2" w:rsidRDefault="00B328E2" w:rsidP="00B328E2">
      <w:pPr>
        <w:ind w:leftChars="200" w:left="420"/>
        <w:rPr>
          <w:rFonts w:ascii="ＭＳ Ｐゴシック" w:eastAsia="ＭＳ Ｐゴシック" w:hAnsi="ＭＳ Ｐゴシック"/>
          <w:color w:val="385623" w:themeColor="accent6" w:themeShade="80"/>
        </w:rPr>
      </w:pPr>
      <w:r w:rsidRPr="00BC64D0">
        <w:rPr>
          <w:rFonts w:ascii="ＭＳ Ｐゴシック" w:eastAsia="ＭＳ Ｐゴシック" w:hAnsi="ＭＳ Ｐゴシック" w:hint="eastAsia"/>
        </w:rPr>
        <w:t>│</w:t>
      </w:r>
      <w:r>
        <w:rPr>
          <w:rFonts w:ascii="ＭＳ Ｐゴシック" w:eastAsia="ＭＳ Ｐゴシック" w:hAnsi="ＭＳ Ｐゴシック" w:hint="eastAsia"/>
        </w:rPr>
        <w:t xml:space="preserve">      </w:t>
      </w:r>
      <w:r w:rsidRPr="00BC64D0">
        <w:rPr>
          <w:rFonts w:ascii="ＭＳ Ｐゴシック" w:eastAsia="ＭＳ Ｐゴシック" w:hAnsi="ＭＳ Ｐゴシック" w:hint="eastAsia"/>
        </w:rPr>
        <w:t xml:space="preserve">└── </w:t>
      </w:r>
      <w:proofErr w:type="spellStart"/>
      <w:r>
        <w:rPr>
          <w:rFonts w:ascii="ＭＳ Ｐゴシック" w:eastAsia="ＭＳ Ｐゴシック" w:hAnsi="ＭＳ Ｐゴシック" w:hint="eastAsia"/>
        </w:rPr>
        <w:t>SystemLogs</w:t>
      </w:r>
      <w:proofErr w:type="spellEnd"/>
      <w:r>
        <w:rPr>
          <w:rFonts w:ascii="ＭＳ Ｐゴシック" w:eastAsia="ＭＳ Ｐゴシック" w:hAnsi="ＭＳ Ｐゴシック" w:hint="eastAsia"/>
        </w:rPr>
        <w:t>/</w:t>
      </w:r>
      <w:r>
        <w:rPr>
          <w:rFonts w:ascii="ＭＳ Ｐゴシック" w:eastAsia="ＭＳ Ｐゴシック" w:hAnsi="ＭＳ Ｐゴシック"/>
        </w:rPr>
        <w:tab/>
      </w:r>
      <w:r>
        <w:rPr>
          <w:rFonts w:ascii="ＭＳ Ｐゴシック" w:eastAsia="ＭＳ Ｐゴシック" w:hAnsi="ＭＳ Ｐゴシック"/>
        </w:rPr>
        <w:tab/>
      </w:r>
      <w:r>
        <w:rPr>
          <w:rFonts w:ascii="ＭＳ Ｐゴシック" w:eastAsia="ＭＳ Ｐゴシック" w:hAnsi="ＭＳ Ｐゴシック"/>
        </w:rPr>
        <w:tab/>
      </w:r>
      <w:r w:rsidRPr="00BC64D0">
        <w:rPr>
          <w:rFonts w:ascii="ＭＳ Ｐゴシック" w:eastAsia="ＭＳ Ｐゴシック" w:hAnsi="ＭＳ Ｐゴシック" w:hint="eastAsia"/>
          <w:color w:val="385623" w:themeColor="accent6" w:themeShade="80"/>
        </w:rPr>
        <w:t>#</w:t>
      </w:r>
      <w:r>
        <w:rPr>
          <w:rFonts w:ascii="ＭＳ Ｐゴシック" w:eastAsia="ＭＳ Ｐゴシック" w:hAnsi="ＭＳ Ｐゴシック" w:hint="eastAsia"/>
          <w:color w:val="385623" w:themeColor="accent6" w:themeShade="80"/>
        </w:rPr>
        <w:t>システムログを格納するディレクトリ</w:t>
      </w:r>
    </w:p>
    <w:p w14:paraId="2371C7A9" w14:textId="1AD204D7" w:rsidR="00DC2B38" w:rsidRDefault="00DC2B38" w:rsidP="00DC2B38">
      <w:pPr>
        <w:ind w:leftChars="200" w:left="420"/>
        <w:rPr>
          <w:rFonts w:ascii="ＭＳ Ｐゴシック" w:eastAsia="ＭＳ Ｐゴシック" w:hAnsi="ＭＳ Ｐゴシック"/>
        </w:rPr>
      </w:pPr>
      <w:r w:rsidRPr="00BC64D0">
        <w:rPr>
          <w:rFonts w:ascii="ＭＳ Ｐゴシック" w:eastAsia="ＭＳ Ｐゴシック" w:hAnsi="ＭＳ Ｐゴシック" w:hint="eastAsia"/>
        </w:rPr>
        <w:t>│</w:t>
      </w:r>
      <w:r>
        <w:rPr>
          <w:rFonts w:ascii="ＭＳ Ｐゴシック" w:eastAsia="ＭＳ Ｐゴシック" w:hAnsi="ＭＳ Ｐゴシック" w:hint="eastAsia"/>
        </w:rPr>
        <w:t xml:space="preserve">                 </w:t>
      </w:r>
      <w:r w:rsidRPr="00BC64D0">
        <w:rPr>
          <w:rFonts w:ascii="ＭＳ Ｐゴシック" w:eastAsia="ＭＳ Ｐゴシック" w:hAnsi="ＭＳ Ｐゴシック" w:hint="eastAsia"/>
        </w:rPr>
        <w:t xml:space="preserve">├── </w:t>
      </w:r>
      <w:r>
        <w:rPr>
          <w:rFonts w:ascii="ＭＳ Ｐゴシック" w:eastAsia="ＭＳ Ｐゴシック" w:hAnsi="ＭＳ Ｐゴシック" w:hint="eastAsia"/>
        </w:rPr>
        <w:t>S</w:t>
      </w:r>
      <w:r w:rsidR="003523C7">
        <w:rPr>
          <w:rFonts w:ascii="ＭＳ Ｐゴシック" w:eastAsia="ＭＳ Ｐゴシック" w:hAnsi="ＭＳ Ｐゴシック" w:hint="eastAsia"/>
        </w:rPr>
        <w:t>ystem</w:t>
      </w:r>
      <w:r>
        <w:rPr>
          <w:rFonts w:ascii="ＭＳ Ｐゴシック" w:eastAsia="ＭＳ Ｐゴシック" w:hAnsi="ＭＳ Ｐゴシック" w:hint="eastAsia"/>
        </w:rPr>
        <w:t>Log_2025_05_01</w:t>
      </w:r>
    </w:p>
    <w:p w14:paraId="5F05705D" w14:textId="1A6F453F" w:rsidR="00DC2B38" w:rsidRDefault="00DC2B38" w:rsidP="00DC2B38">
      <w:pPr>
        <w:ind w:leftChars="200" w:left="420"/>
        <w:rPr>
          <w:rFonts w:ascii="ＭＳ Ｐゴシック" w:eastAsia="ＭＳ Ｐゴシック" w:hAnsi="ＭＳ Ｐゴシック"/>
        </w:rPr>
      </w:pPr>
      <w:r w:rsidRPr="00BC64D0">
        <w:rPr>
          <w:rFonts w:ascii="ＭＳ Ｐゴシック" w:eastAsia="ＭＳ Ｐゴシック" w:hAnsi="ＭＳ Ｐゴシック" w:hint="eastAsia"/>
        </w:rPr>
        <w:t>│</w:t>
      </w:r>
      <w:r>
        <w:rPr>
          <w:rFonts w:ascii="ＭＳ Ｐゴシック" w:eastAsia="ＭＳ Ｐゴシック" w:hAnsi="ＭＳ Ｐゴシック" w:hint="eastAsia"/>
        </w:rPr>
        <w:t xml:space="preserve">                 </w:t>
      </w:r>
      <w:r w:rsidRPr="00BC64D0">
        <w:rPr>
          <w:rFonts w:ascii="ＭＳ Ｐゴシック" w:eastAsia="ＭＳ Ｐゴシック" w:hAnsi="ＭＳ Ｐゴシック" w:hint="eastAsia"/>
        </w:rPr>
        <w:t xml:space="preserve">├── </w:t>
      </w:r>
      <w:r>
        <w:rPr>
          <w:rFonts w:ascii="ＭＳ Ｐゴシック" w:eastAsia="ＭＳ Ｐゴシック" w:hAnsi="ＭＳ Ｐゴシック" w:hint="eastAsia"/>
        </w:rPr>
        <w:t>S</w:t>
      </w:r>
      <w:r w:rsidR="003523C7">
        <w:rPr>
          <w:rFonts w:ascii="ＭＳ Ｐゴシック" w:eastAsia="ＭＳ Ｐゴシック" w:hAnsi="ＭＳ Ｐゴシック" w:hint="eastAsia"/>
        </w:rPr>
        <w:t>ystem</w:t>
      </w:r>
      <w:r>
        <w:rPr>
          <w:rFonts w:ascii="ＭＳ Ｐゴシック" w:eastAsia="ＭＳ Ｐゴシック" w:hAnsi="ＭＳ Ｐゴシック" w:hint="eastAsia"/>
        </w:rPr>
        <w:t>Log_2025_05_30</w:t>
      </w:r>
    </w:p>
    <w:p w14:paraId="11E0C095" w14:textId="3B881E5F" w:rsidR="00DC2B38" w:rsidRPr="00B328E2" w:rsidRDefault="00DC2B38" w:rsidP="00DC2B38">
      <w:pPr>
        <w:ind w:leftChars="200" w:left="420"/>
        <w:rPr>
          <w:rFonts w:ascii="ＭＳ Ｐゴシック" w:eastAsia="ＭＳ Ｐゴシック" w:hAnsi="ＭＳ Ｐゴシック"/>
        </w:rPr>
      </w:pPr>
      <w:r w:rsidRPr="00BC64D0">
        <w:rPr>
          <w:rFonts w:ascii="ＭＳ Ｐゴシック" w:eastAsia="ＭＳ Ｐゴシック" w:hAnsi="ＭＳ Ｐゴシック" w:hint="eastAsia"/>
        </w:rPr>
        <w:t>│</w:t>
      </w:r>
      <w:r>
        <w:rPr>
          <w:rFonts w:ascii="ＭＳ Ｐゴシック" w:eastAsia="ＭＳ Ｐゴシック" w:hAnsi="ＭＳ Ｐゴシック" w:hint="eastAsia"/>
        </w:rPr>
        <w:t xml:space="preserve">                 </w:t>
      </w:r>
      <w:r w:rsidRPr="00BC64D0">
        <w:rPr>
          <w:rFonts w:ascii="ＭＳ Ｐゴシック" w:eastAsia="ＭＳ Ｐゴシック" w:hAnsi="ＭＳ Ｐゴシック" w:hint="eastAsia"/>
        </w:rPr>
        <w:t>└──</w:t>
      </w:r>
      <w:r>
        <w:rPr>
          <w:rFonts w:ascii="ＭＳ Ｐゴシック" w:eastAsia="ＭＳ Ｐゴシック" w:hAnsi="ＭＳ Ｐゴシック" w:hint="eastAsia"/>
        </w:rPr>
        <w:t xml:space="preserve"> </w:t>
      </w:r>
      <w:proofErr w:type="spellStart"/>
      <w:r>
        <w:rPr>
          <w:rFonts w:ascii="ＭＳ Ｐゴシック" w:eastAsia="ＭＳ Ｐゴシック" w:hAnsi="ＭＳ Ｐゴシック" w:hint="eastAsia"/>
        </w:rPr>
        <w:t>etc</w:t>
      </w:r>
      <w:proofErr w:type="spellEnd"/>
      <w:r>
        <w:rPr>
          <w:rFonts w:ascii="ＭＳ Ｐゴシック" w:eastAsia="ＭＳ Ｐゴシック" w:hAnsi="ＭＳ Ｐゴシック"/>
        </w:rPr>
        <w:t>…</w:t>
      </w:r>
    </w:p>
    <w:p w14:paraId="5FA556D6" w14:textId="558DD428" w:rsidR="00BC64D0" w:rsidRPr="00BC64D0" w:rsidRDefault="00BC64D0" w:rsidP="00B328E2">
      <w:pPr>
        <w:ind w:leftChars="200" w:left="420"/>
        <w:rPr>
          <w:rFonts w:ascii="ＭＳ Ｐゴシック" w:eastAsia="ＭＳ Ｐゴシック" w:hAnsi="ＭＳ Ｐゴシック"/>
        </w:rPr>
      </w:pPr>
      <w:r w:rsidRPr="00BC64D0">
        <w:rPr>
          <w:rFonts w:ascii="ＭＳ Ｐゴシック" w:eastAsia="ＭＳ Ｐゴシック" w:hAnsi="ＭＳ Ｐゴシック" w:hint="eastAsia"/>
        </w:rPr>
        <w:t>└──</w:t>
      </w:r>
      <w:r>
        <w:rPr>
          <w:rFonts w:ascii="ＭＳ Ｐゴシック" w:eastAsia="ＭＳ Ｐゴシック" w:hAnsi="ＭＳ Ｐゴシック" w:hint="eastAsia"/>
        </w:rPr>
        <w:t xml:space="preserve"> request</w:t>
      </w:r>
      <w:r w:rsidR="00B328E2">
        <w:rPr>
          <w:rFonts w:ascii="ＭＳ Ｐゴシック" w:eastAsia="ＭＳ Ｐゴシック" w:hAnsi="ＭＳ Ｐゴシック" w:hint="eastAsia"/>
        </w:rPr>
        <w:t>/</w:t>
      </w:r>
    </w:p>
    <w:p w14:paraId="4625975B" w14:textId="5DD306AE" w:rsidR="00BC64D0" w:rsidRDefault="00B328E2" w:rsidP="00BC64D0">
      <w:pPr>
        <w:rPr>
          <w:rFonts w:ascii="ＭＳ Ｐゴシック" w:eastAsia="ＭＳ Ｐゴシック" w:hAnsi="ＭＳ Ｐゴシック"/>
          <w:color w:val="385623" w:themeColor="accent6" w:themeShade="80"/>
        </w:rPr>
      </w:pPr>
      <w:r>
        <w:rPr>
          <w:rFonts w:ascii="ＭＳ Ｐゴシック" w:eastAsia="ＭＳ Ｐゴシック" w:hAnsi="ＭＳ Ｐゴシック" w:hint="eastAsia"/>
        </w:rPr>
        <w:t xml:space="preserve">　　　　　　　　　</w:t>
      </w:r>
      <w:r w:rsidR="00DC2B38" w:rsidRPr="00BC64D0">
        <w:rPr>
          <w:rFonts w:ascii="ＭＳ Ｐゴシック" w:eastAsia="ＭＳ Ｐゴシック" w:hAnsi="ＭＳ Ｐゴシック" w:hint="eastAsia"/>
        </w:rPr>
        <w:t>├──</w:t>
      </w:r>
      <w:r w:rsidR="00DC2B38">
        <w:rPr>
          <w:rFonts w:ascii="ＭＳ Ｐゴシック" w:eastAsia="ＭＳ Ｐゴシック" w:hAnsi="ＭＳ Ｐゴシック" w:hint="eastAsia"/>
        </w:rPr>
        <w:t xml:space="preserve"> </w:t>
      </w:r>
      <w:r w:rsidR="00DC2B38" w:rsidRPr="00DC2B38">
        <w:rPr>
          <w:rFonts w:ascii="ＭＳ Ｐゴシック" w:eastAsia="ＭＳ Ｐゴシック" w:hAnsi="ＭＳ Ｐゴシック"/>
        </w:rPr>
        <w:t>testdataDemo.csv</w:t>
      </w:r>
      <w:r w:rsidR="00DC2B38">
        <w:rPr>
          <w:rFonts w:ascii="ＭＳ Ｐゴシック" w:eastAsia="ＭＳ Ｐゴシック" w:hAnsi="ＭＳ Ｐゴシック"/>
        </w:rPr>
        <w:tab/>
      </w:r>
      <w:r w:rsidR="00DC2B38">
        <w:rPr>
          <w:rFonts w:ascii="ＭＳ Ｐゴシック" w:eastAsia="ＭＳ Ｐゴシック" w:hAnsi="ＭＳ Ｐゴシック"/>
        </w:rPr>
        <w:tab/>
      </w:r>
      <w:r w:rsidR="00DC2B38" w:rsidRPr="00BC64D0">
        <w:rPr>
          <w:rFonts w:ascii="ＭＳ Ｐゴシック" w:eastAsia="ＭＳ Ｐゴシック" w:hAnsi="ＭＳ Ｐゴシック" w:hint="eastAsia"/>
          <w:color w:val="385623" w:themeColor="accent6" w:themeShade="80"/>
        </w:rPr>
        <w:t>#</w:t>
      </w:r>
      <w:r w:rsidR="003523C7">
        <w:rPr>
          <w:rFonts w:ascii="ＭＳ Ｐゴシック" w:eastAsia="ＭＳ Ｐゴシック" w:hAnsi="ＭＳ Ｐゴシック" w:hint="eastAsia"/>
          <w:color w:val="385623" w:themeColor="accent6" w:themeShade="80"/>
        </w:rPr>
        <w:t>デモで主に利用するリクエストファイル</w:t>
      </w:r>
    </w:p>
    <w:p w14:paraId="32FC8B2D" w14:textId="40A01139" w:rsidR="003523C7" w:rsidRPr="003523C7" w:rsidRDefault="003523C7" w:rsidP="00BC64D0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  <w:color w:val="385623" w:themeColor="accent6" w:themeShade="80"/>
        </w:rPr>
        <w:t xml:space="preserve">            </w:t>
      </w:r>
      <w:r w:rsidRPr="00BC64D0">
        <w:rPr>
          <w:rFonts w:ascii="ＭＳ Ｐゴシック" w:eastAsia="ＭＳ Ｐゴシック" w:hAnsi="ＭＳ Ｐゴシック" w:hint="eastAsia"/>
        </w:rPr>
        <w:t>└──</w:t>
      </w:r>
      <w:r>
        <w:rPr>
          <w:rFonts w:ascii="ＭＳ Ｐゴシック" w:eastAsia="ＭＳ Ｐゴシック" w:hAnsi="ＭＳ Ｐゴシック" w:hint="eastAsia"/>
        </w:rPr>
        <w:t xml:space="preserve"> </w:t>
      </w:r>
      <w:proofErr w:type="spellStart"/>
      <w:r>
        <w:rPr>
          <w:rFonts w:ascii="ＭＳ Ｐゴシック" w:eastAsia="ＭＳ Ｐゴシック" w:hAnsi="ＭＳ Ｐゴシック" w:hint="eastAsia"/>
        </w:rPr>
        <w:t>etc</w:t>
      </w:r>
      <w:proofErr w:type="spellEnd"/>
      <w:r>
        <w:rPr>
          <w:rFonts w:ascii="ＭＳ Ｐゴシック" w:eastAsia="ＭＳ Ｐゴシック" w:hAnsi="ＭＳ Ｐゴシック"/>
        </w:rPr>
        <w:t>…</w:t>
      </w:r>
    </w:p>
    <w:p w14:paraId="6A9A0BF9" w14:textId="77777777" w:rsidR="00A5511D" w:rsidRDefault="00A5511D" w:rsidP="00322D9C">
      <w:pPr>
        <w:rPr>
          <w:rFonts w:ascii="ＭＳ Ｐゴシック" w:eastAsia="ＭＳ Ｐゴシック" w:hAnsi="ＭＳ Ｐゴシック"/>
        </w:rPr>
      </w:pPr>
    </w:p>
    <w:p w14:paraId="160E5BB1" w14:textId="77777777" w:rsidR="00A5511D" w:rsidRDefault="00A5511D" w:rsidP="00322D9C">
      <w:pPr>
        <w:rPr>
          <w:rFonts w:ascii="ＭＳ Ｐゴシック" w:eastAsia="ＭＳ Ｐゴシック" w:hAnsi="ＭＳ Ｐゴシック"/>
        </w:rPr>
      </w:pPr>
    </w:p>
    <w:p w14:paraId="1A4F0C3A" w14:textId="77777777" w:rsidR="00A5511D" w:rsidRDefault="00A5511D" w:rsidP="00322D9C">
      <w:pPr>
        <w:rPr>
          <w:rFonts w:ascii="ＭＳ Ｐゴシック" w:eastAsia="ＭＳ Ｐゴシック" w:hAnsi="ＭＳ Ｐゴシック"/>
        </w:rPr>
      </w:pPr>
    </w:p>
    <w:p w14:paraId="17D67F16" w14:textId="77777777" w:rsidR="00A5511D" w:rsidRDefault="00A5511D" w:rsidP="00322D9C">
      <w:pPr>
        <w:rPr>
          <w:rFonts w:ascii="ＭＳ Ｐゴシック" w:eastAsia="ＭＳ Ｐゴシック" w:hAnsi="ＭＳ Ｐゴシック"/>
        </w:rPr>
      </w:pPr>
    </w:p>
    <w:p w14:paraId="22E6F36D" w14:textId="77777777" w:rsidR="00A5511D" w:rsidRDefault="00A5511D" w:rsidP="00322D9C">
      <w:pPr>
        <w:rPr>
          <w:rFonts w:ascii="ＭＳ Ｐゴシック" w:eastAsia="ＭＳ Ｐゴシック" w:hAnsi="ＭＳ Ｐゴシック"/>
        </w:rPr>
      </w:pPr>
    </w:p>
    <w:p w14:paraId="7A2C34E1" w14:textId="77777777" w:rsidR="00A5511D" w:rsidRPr="00156F34" w:rsidRDefault="00A5511D" w:rsidP="00322D9C">
      <w:pPr>
        <w:rPr>
          <w:rFonts w:ascii="ＭＳ Ｐゴシック" w:eastAsia="ＭＳ Ｐゴシック" w:hAnsi="ＭＳ Ｐゴシック"/>
        </w:rPr>
      </w:pPr>
    </w:p>
    <w:p w14:paraId="51DB7E2D" w14:textId="01119FA2" w:rsidR="0087275D" w:rsidRDefault="0087275D" w:rsidP="003523C7">
      <w:pPr>
        <w:widowControl/>
        <w:jc w:val="left"/>
        <w:rPr>
          <w:rFonts w:ascii="ＭＳ Ｐゴシック" w:eastAsia="ＭＳ Ｐゴシック" w:hAnsi="ＭＳ Ｐゴシック"/>
        </w:rPr>
      </w:pPr>
      <w:r w:rsidRPr="00156F34">
        <w:rPr>
          <w:rFonts w:ascii="ＭＳ Ｐゴシック" w:eastAsia="ＭＳ Ｐゴシック" w:hAnsi="ＭＳ Ｐゴシック"/>
        </w:rPr>
        <w:br w:type="page"/>
      </w:r>
    </w:p>
    <w:p w14:paraId="4085A115" w14:textId="77777777" w:rsidR="003523C7" w:rsidRPr="00156F34" w:rsidRDefault="003523C7" w:rsidP="003523C7">
      <w:pPr>
        <w:widowControl/>
        <w:jc w:val="left"/>
        <w:rPr>
          <w:rFonts w:ascii="ＭＳ Ｐゴシック" w:eastAsia="ＭＳ Ｐゴシック" w:hAnsi="ＭＳ Ｐゴシック"/>
        </w:rPr>
      </w:pPr>
    </w:p>
    <w:p w14:paraId="69E62C58" w14:textId="3C289F72" w:rsidR="003523C7" w:rsidRDefault="003523C7" w:rsidP="003523C7">
      <w:pPr>
        <w:pStyle w:val="1"/>
        <w:rPr>
          <w:rFonts w:ascii="ＭＳ Ｐゴシック" w:hAnsi="ＭＳ Ｐゴシック"/>
        </w:rPr>
      </w:pPr>
      <w:bookmarkStart w:id="33" w:name="_Toc199431064"/>
      <w:r>
        <w:rPr>
          <w:rFonts w:ascii="ＭＳ Ｐゴシック" w:hAnsi="ＭＳ Ｐゴシック" w:hint="eastAsia"/>
        </w:rPr>
        <w:t>取り扱い注意点</w:t>
      </w:r>
      <w:bookmarkEnd w:id="33"/>
      <w:r>
        <w:rPr>
          <w:rFonts w:ascii="ＭＳ Ｐゴシック" w:hAnsi="ＭＳ Ｐゴシック"/>
        </w:rPr>
        <w:tab/>
      </w:r>
    </w:p>
    <w:p w14:paraId="63F1DAE8" w14:textId="77777777" w:rsidR="00B049D0" w:rsidRPr="00B049D0" w:rsidRDefault="00B049D0" w:rsidP="00B049D0"/>
    <w:p w14:paraId="4CD02860" w14:textId="77777777" w:rsidR="00472CB2" w:rsidRDefault="003523C7" w:rsidP="00472CB2">
      <w:pPr>
        <w:pStyle w:val="aff6"/>
        <w:numPr>
          <w:ilvl w:val="0"/>
          <w:numId w:val="44"/>
        </w:numPr>
        <w:ind w:leftChars="0" w:left="420" w:hanging="420"/>
      </w:pPr>
      <w:r>
        <w:rPr>
          <w:rFonts w:hint="eastAsia"/>
        </w:rPr>
        <w:t>本アプリはラズベリーパイの起動と同時に自動起動し、起動してからは接続情報設定と</w:t>
      </w:r>
      <w:r>
        <w:rPr>
          <w:rFonts w:hint="eastAsia"/>
        </w:rPr>
        <w:t>PLC</w:t>
      </w:r>
      <w:r>
        <w:rPr>
          <w:rFonts w:hint="eastAsia"/>
        </w:rPr>
        <w:t>へのリクエスト変更はできません。</w:t>
      </w:r>
      <w:r>
        <w:br/>
      </w:r>
      <w:r>
        <w:rPr>
          <w:rFonts w:hint="eastAsia"/>
        </w:rPr>
        <w:t>そのため、</w:t>
      </w:r>
      <w:r w:rsidR="00B049D0">
        <w:rPr>
          <w:rFonts w:hint="eastAsia"/>
        </w:rPr>
        <w:t>起動後</w:t>
      </w:r>
      <w:r w:rsidR="00B049D0">
        <w:rPr>
          <w:rFonts w:hint="eastAsia"/>
        </w:rPr>
        <w:t>PLC</w:t>
      </w:r>
      <w:r w:rsidR="00B049D0">
        <w:rPr>
          <w:rFonts w:hint="eastAsia"/>
        </w:rPr>
        <w:t>・サーバーの接続情報や</w:t>
      </w:r>
      <w:r w:rsidR="00B049D0">
        <w:rPr>
          <w:rFonts w:hint="eastAsia"/>
        </w:rPr>
        <w:t>PLC</w:t>
      </w:r>
      <w:r w:rsidR="00B049D0">
        <w:rPr>
          <w:rFonts w:hint="eastAsia"/>
        </w:rPr>
        <w:t>のリクエスト内容を変更したい場合は、一度アプリを終了してから、設定ファイル、リクエストファイルを編集後、再度本アプリを起動してください。</w:t>
      </w:r>
    </w:p>
    <w:p w14:paraId="53247D2C" w14:textId="77777777" w:rsidR="00472CB2" w:rsidRDefault="00472CB2" w:rsidP="00472CB2">
      <w:pPr>
        <w:pStyle w:val="aff6"/>
        <w:ind w:leftChars="0" w:left="360"/>
      </w:pPr>
    </w:p>
    <w:p w14:paraId="3E4291E9" w14:textId="493F6001" w:rsidR="00B049D0" w:rsidRDefault="00472CB2" w:rsidP="00472CB2">
      <w:r>
        <w:rPr>
          <w:rFonts w:hint="eastAsia"/>
        </w:rPr>
        <w:t>--</w:t>
      </w:r>
      <w:r w:rsidR="00B049D0">
        <w:rPr>
          <w:rFonts w:hint="eastAsia"/>
        </w:rPr>
        <w:t>終了コマンド</w:t>
      </w:r>
      <w:r>
        <w:rPr>
          <w:rFonts w:hint="eastAsia"/>
        </w:rPr>
        <w:t>--</w:t>
      </w:r>
    </w:p>
    <w:p w14:paraId="0964362F" w14:textId="77777777" w:rsidR="000A137F" w:rsidRDefault="00B049D0" w:rsidP="000A137F">
      <w:pPr>
        <w:pStyle w:val="aff6"/>
        <w:numPr>
          <w:ilvl w:val="0"/>
          <w:numId w:val="45"/>
        </w:numPr>
        <w:ind w:leftChars="0"/>
      </w:pPr>
      <w:r>
        <w:rPr>
          <w:rFonts w:hint="eastAsia"/>
        </w:rPr>
        <w:t>自動起動した本アプリを終了する場合</w:t>
      </w:r>
    </w:p>
    <w:tbl>
      <w:tblPr>
        <w:tblStyle w:val="afa"/>
        <w:tblpPr w:leftFromText="142" w:rightFromText="142" w:vertAnchor="text" w:horzAnchor="margin" w:tblpXSpec="center" w:tblpY="121"/>
        <w:tblW w:w="0" w:type="auto"/>
        <w:tblLook w:val="04A0" w:firstRow="1" w:lastRow="0" w:firstColumn="1" w:lastColumn="0" w:noHBand="0" w:noVBand="1"/>
      </w:tblPr>
      <w:tblGrid>
        <w:gridCol w:w="7366"/>
      </w:tblGrid>
      <w:tr w:rsidR="000A137F" w:rsidRPr="00156F34" w14:paraId="45183B52" w14:textId="77777777" w:rsidTr="00AB774A">
        <w:tc>
          <w:tcPr>
            <w:tcW w:w="7366" w:type="dxa"/>
          </w:tcPr>
          <w:p w14:paraId="182E58FA" w14:textId="60E5C56B" w:rsidR="000A137F" w:rsidRPr="00156F34" w:rsidRDefault="00AB774A" w:rsidP="000A137F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proofErr w:type="spellStart"/>
            <w:r w:rsidRPr="00AB774A">
              <w:rPr>
                <w:rFonts w:ascii="ＭＳ Ｐゴシック" w:eastAsia="ＭＳ Ｐゴシック" w:hAnsi="ＭＳ Ｐゴシック"/>
              </w:rPr>
              <w:t>sudo</w:t>
            </w:r>
            <w:proofErr w:type="spellEnd"/>
            <w:r w:rsidRPr="00AB774A">
              <w:rPr>
                <w:rFonts w:ascii="ＭＳ Ｐゴシック" w:eastAsia="ＭＳ Ｐゴシック" w:hAnsi="ＭＳ Ｐゴシック"/>
              </w:rPr>
              <w:t xml:space="preserve"> </w:t>
            </w:r>
            <w:proofErr w:type="spellStart"/>
            <w:r w:rsidRPr="00AB774A">
              <w:rPr>
                <w:rFonts w:ascii="ＭＳ Ｐゴシック" w:eastAsia="ＭＳ Ｐゴシック" w:hAnsi="ＭＳ Ｐゴシック"/>
              </w:rPr>
              <w:t>systemctl</w:t>
            </w:r>
            <w:proofErr w:type="spellEnd"/>
            <w:r w:rsidRPr="00AB774A">
              <w:rPr>
                <w:rFonts w:ascii="ＭＳ Ｐゴシック" w:eastAsia="ＭＳ Ｐゴシック" w:hAnsi="ＭＳ Ｐゴシック"/>
              </w:rPr>
              <w:t xml:space="preserve"> stop </w:t>
            </w:r>
            <w:proofErr w:type="spellStart"/>
            <w:r w:rsidRPr="00AB774A">
              <w:rPr>
                <w:rFonts w:ascii="ＭＳ Ｐゴシック" w:eastAsia="ＭＳ Ｐゴシック" w:hAnsi="ＭＳ Ｐゴシック"/>
              </w:rPr>
              <w:t>NAKANISHI_IOT_SYSTEM_PROTTYPE.service</w:t>
            </w:r>
            <w:proofErr w:type="spellEnd"/>
          </w:p>
        </w:tc>
      </w:tr>
    </w:tbl>
    <w:p w14:paraId="191E9D9B" w14:textId="14A9B316" w:rsidR="00B049D0" w:rsidRDefault="00B049D0" w:rsidP="000A137F">
      <w:pPr>
        <w:ind w:left="360"/>
      </w:pPr>
    </w:p>
    <w:p w14:paraId="5FCAAA02" w14:textId="098FBACF" w:rsidR="00472CB2" w:rsidRPr="00472CB2" w:rsidRDefault="00472CB2" w:rsidP="00472CB2">
      <w:pPr>
        <w:pStyle w:val="aff6"/>
        <w:numPr>
          <w:ilvl w:val="0"/>
          <w:numId w:val="45"/>
        </w:numPr>
        <w:ind w:leftChars="0"/>
      </w:pPr>
      <w:r>
        <w:rPr>
          <w:rFonts w:hint="eastAsia"/>
        </w:rPr>
        <w:t>手動起動した本アプリを終了する場合</w:t>
      </w:r>
      <w:r>
        <w:br/>
      </w:r>
      <w:r w:rsidR="00AB774A">
        <w:rPr>
          <w:rFonts w:hint="eastAsia"/>
        </w:rPr>
        <w:t xml:space="preserve"> </w:t>
      </w:r>
      <w:r>
        <w:rPr>
          <w:rFonts w:hint="eastAsia"/>
        </w:rPr>
        <w:t>Ctrl + c</w:t>
      </w:r>
    </w:p>
    <w:p w14:paraId="02282753" w14:textId="597946FC" w:rsidR="00472CB2" w:rsidRDefault="00472CB2">
      <w:pPr>
        <w:widowControl/>
        <w:jc w:val="left"/>
        <w:rPr>
          <w:rFonts w:ascii="ＭＳ Ｐゴシック" w:eastAsia="ＭＳ Ｐゴシック" w:hAnsi="ＭＳ Ｐゴシック"/>
        </w:rPr>
      </w:pPr>
    </w:p>
    <w:p w14:paraId="6F5A47A5" w14:textId="4FDDCFBD" w:rsidR="00AB774A" w:rsidRDefault="00AB774A" w:rsidP="00AB774A">
      <w:r>
        <w:rPr>
          <w:rFonts w:hint="eastAsia"/>
        </w:rPr>
        <w:t>--</w:t>
      </w:r>
      <w:r>
        <w:rPr>
          <w:rFonts w:hint="eastAsia"/>
        </w:rPr>
        <w:t>開始コマンド</w:t>
      </w:r>
      <w:r>
        <w:rPr>
          <w:rFonts w:hint="eastAsia"/>
        </w:rPr>
        <w:t xml:space="preserve">-- </w:t>
      </w:r>
      <w:r>
        <w:rPr>
          <w:rFonts w:hint="eastAsia"/>
        </w:rPr>
        <w:t>※起動したものを終了し、もう一度起動する場合</w:t>
      </w:r>
      <w:r>
        <w:tab/>
      </w:r>
    </w:p>
    <w:tbl>
      <w:tblPr>
        <w:tblStyle w:val="afa"/>
        <w:tblpPr w:leftFromText="142" w:rightFromText="142" w:vertAnchor="text" w:horzAnchor="margin" w:tblpXSpec="center" w:tblpY="121"/>
        <w:tblW w:w="0" w:type="auto"/>
        <w:tblLook w:val="04A0" w:firstRow="1" w:lastRow="0" w:firstColumn="1" w:lastColumn="0" w:noHBand="0" w:noVBand="1"/>
      </w:tblPr>
      <w:tblGrid>
        <w:gridCol w:w="7508"/>
      </w:tblGrid>
      <w:tr w:rsidR="00AB774A" w:rsidRPr="00156F34" w14:paraId="1E7630C7" w14:textId="77777777" w:rsidTr="00AB774A">
        <w:tc>
          <w:tcPr>
            <w:tcW w:w="7508" w:type="dxa"/>
          </w:tcPr>
          <w:p w14:paraId="757B83A4" w14:textId="4D03744A" w:rsidR="00AB774A" w:rsidRPr="00156F34" w:rsidRDefault="00AB774A" w:rsidP="003A0118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 xml:space="preserve">cd　</w:t>
            </w:r>
            <w:r w:rsidRPr="00AB774A">
              <w:rPr>
                <w:rFonts w:ascii="ＭＳ Ｐゴシック" w:eastAsia="ＭＳ Ｐゴシック" w:hAnsi="ＭＳ Ｐゴシック"/>
              </w:rPr>
              <w:t>/home/</w:t>
            </w:r>
            <w:proofErr w:type="spellStart"/>
            <w:r w:rsidRPr="00AB774A">
              <w:rPr>
                <w:rFonts w:ascii="ＭＳ Ｐゴシック" w:eastAsia="ＭＳ Ｐゴシック" w:hAnsi="ＭＳ Ｐゴシック"/>
              </w:rPr>
              <w:t>terapoc</w:t>
            </w:r>
            <w:proofErr w:type="spellEnd"/>
            <w:r w:rsidRPr="00AB774A">
              <w:rPr>
                <w:rFonts w:ascii="ＭＳ Ｐゴシック" w:eastAsia="ＭＳ Ｐゴシック" w:hAnsi="ＭＳ Ｐゴシック"/>
              </w:rPr>
              <w:t>/</w:t>
            </w:r>
            <w:proofErr w:type="spellStart"/>
            <w:r w:rsidRPr="00AB774A">
              <w:rPr>
                <w:rFonts w:ascii="ＭＳ Ｐゴシック" w:eastAsia="ＭＳ Ｐゴシック" w:hAnsi="ＭＳ Ｐゴシック"/>
              </w:rPr>
              <w:t>takase_workspace</w:t>
            </w:r>
            <w:proofErr w:type="spellEnd"/>
            <w:r w:rsidRPr="00AB774A">
              <w:rPr>
                <w:rFonts w:ascii="ＭＳ Ｐゴシック" w:eastAsia="ＭＳ Ｐゴシック" w:hAnsi="ＭＳ Ｐゴシック"/>
              </w:rPr>
              <w:t>/NAKANISHI_IOT_SYSTEM/app-release</w:t>
            </w:r>
          </w:p>
        </w:tc>
      </w:tr>
    </w:tbl>
    <w:p w14:paraId="6A59D06A" w14:textId="2C9D18DC" w:rsidR="00AB774A" w:rsidRPr="00AB774A" w:rsidRDefault="00AB774A" w:rsidP="00AB774A">
      <w:r>
        <w:rPr>
          <w:rFonts w:hint="eastAsia"/>
        </w:rPr>
        <w:t xml:space="preserve">     </w:t>
      </w:r>
      <w:r>
        <w:rPr>
          <w:rFonts w:hint="eastAsia"/>
        </w:rPr>
        <w:t>↓</w:t>
      </w:r>
    </w:p>
    <w:tbl>
      <w:tblPr>
        <w:tblStyle w:val="afa"/>
        <w:tblpPr w:leftFromText="142" w:rightFromText="142" w:vertAnchor="text" w:horzAnchor="margin" w:tblpXSpec="center" w:tblpY="121"/>
        <w:tblW w:w="0" w:type="auto"/>
        <w:tblLook w:val="04A0" w:firstRow="1" w:lastRow="0" w:firstColumn="1" w:lastColumn="0" w:noHBand="0" w:noVBand="1"/>
      </w:tblPr>
      <w:tblGrid>
        <w:gridCol w:w="7508"/>
      </w:tblGrid>
      <w:tr w:rsidR="00AB774A" w:rsidRPr="00156F34" w14:paraId="39FF278E" w14:textId="77777777" w:rsidTr="003A0118">
        <w:tc>
          <w:tcPr>
            <w:tcW w:w="7508" w:type="dxa"/>
          </w:tcPr>
          <w:p w14:paraId="129D5CD6" w14:textId="2E9D7547" w:rsidR="00AB774A" w:rsidRPr="00156F34" w:rsidRDefault="00AB774A" w:rsidP="003A0118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./</w:t>
            </w:r>
            <w:r w:rsidRPr="00AB774A">
              <w:rPr>
                <w:rFonts w:ascii="ＭＳ Ｐゴシック" w:eastAsia="ＭＳ Ｐゴシック" w:hAnsi="ＭＳ Ｐゴシック"/>
              </w:rPr>
              <w:t>NAKANISHI_IOT_SYSTEM_PROTTYPE</w:t>
            </w:r>
          </w:p>
        </w:tc>
      </w:tr>
    </w:tbl>
    <w:p w14:paraId="292B7402" w14:textId="669E84CE" w:rsidR="00472CB2" w:rsidRPr="00AB774A" w:rsidRDefault="00472CB2">
      <w:pPr>
        <w:widowControl/>
        <w:jc w:val="left"/>
        <w:rPr>
          <w:rFonts w:ascii="ＭＳ Ｐゴシック" w:eastAsia="ＭＳ Ｐゴシック" w:hAnsi="ＭＳ Ｐゴシック"/>
        </w:rPr>
      </w:pPr>
    </w:p>
    <w:p w14:paraId="04310C71" w14:textId="68B7105B" w:rsidR="00472CB2" w:rsidRDefault="00472CB2">
      <w:pPr>
        <w:widowControl/>
        <w:jc w:val="lef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</w:rPr>
        <w:br w:type="page"/>
      </w:r>
    </w:p>
    <w:p w14:paraId="51FB73EF" w14:textId="77777777" w:rsidR="00472CB2" w:rsidRDefault="00472CB2">
      <w:pPr>
        <w:widowControl/>
        <w:jc w:val="left"/>
        <w:rPr>
          <w:rFonts w:ascii="ＭＳ Ｐゴシック" w:eastAsia="ＭＳ Ｐゴシック" w:hAnsi="ＭＳ Ｐゴシック"/>
          <w:highlight w:val="lightGray"/>
        </w:rPr>
      </w:pPr>
    </w:p>
    <w:p w14:paraId="3482DA00" w14:textId="50CE8239" w:rsidR="005F34E4" w:rsidRDefault="00472CB2" w:rsidP="005F34E4">
      <w:pPr>
        <w:pStyle w:val="1"/>
        <w:rPr>
          <w:rFonts w:ascii="ＭＳ Ｐゴシック" w:hAnsi="ＭＳ Ｐゴシック"/>
        </w:rPr>
      </w:pPr>
      <w:bookmarkStart w:id="34" w:name="_Toc199431065"/>
      <w:r>
        <w:rPr>
          <w:rFonts w:ascii="ＭＳ Ｐゴシック" w:hAnsi="ＭＳ Ｐゴシック" w:hint="eastAsia"/>
        </w:rPr>
        <w:t>トラブルシューティング</w:t>
      </w:r>
      <w:bookmarkEnd w:id="34"/>
    </w:p>
    <w:p w14:paraId="7D820FF9" w14:textId="77777777" w:rsidR="00D442FD" w:rsidRPr="00D442FD" w:rsidRDefault="00D442FD" w:rsidP="00D442FD"/>
    <w:p w14:paraId="2119FD51" w14:textId="5F9C358B" w:rsidR="005F34E4" w:rsidRPr="005F34E4" w:rsidRDefault="005F34E4" w:rsidP="005F34E4">
      <w:pPr>
        <w:pStyle w:val="2"/>
      </w:pPr>
      <w:bookmarkStart w:id="35" w:name="_Toc199431066"/>
      <w:r>
        <w:rPr>
          <w:rFonts w:hint="eastAsia"/>
        </w:rPr>
        <w:t>ログファイルから</w:t>
      </w:r>
      <w:r w:rsidR="0097518E">
        <w:rPr>
          <w:rFonts w:hint="eastAsia"/>
        </w:rPr>
        <w:t>のトラブルシューティング</w:t>
      </w:r>
      <w:bookmarkEnd w:id="35"/>
    </w:p>
    <w:p w14:paraId="4E199ACB" w14:textId="2E93FBB1" w:rsidR="004F7AF0" w:rsidRDefault="002B34BC" w:rsidP="002D4165">
      <w:pPr>
        <w:pStyle w:val="a3"/>
        <w:ind w:left="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後述する</w:t>
      </w:r>
      <w:r w:rsidR="005F34E4">
        <w:rPr>
          <w:rFonts w:ascii="ＭＳ Ｐゴシック" w:eastAsia="ＭＳ Ｐゴシック" w:hAnsi="ＭＳ Ｐゴシック" w:hint="eastAsia"/>
        </w:rPr>
        <w:t>各</w:t>
      </w:r>
      <w:r w:rsidR="00AB774A">
        <w:rPr>
          <w:rFonts w:ascii="ＭＳ Ｐゴシック" w:eastAsia="ＭＳ Ｐゴシック" w:hAnsi="ＭＳ Ｐゴシック" w:hint="eastAsia"/>
        </w:rPr>
        <w:t>システムログ</w:t>
      </w:r>
      <w:r w:rsidR="005F34E4">
        <w:rPr>
          <w:rFonts w:ascii="ＭＳ Ｐゴシック" w:eastAsia="ＭＳ Ｐゴシック" w:hAnsi="ＭＳ Ｐゴシック" w:hint="eastAsia"/>
        </w:rPr>
        <w:t>が表示された場合は、</w:t>
      </w:r>
      <w:r w:rsidR="001C5CE6">
        <w:rPr>
          <w:rFonts w:ascii="ＭＳ Ｐゴシック" w:eastAsia="ＭＳ Ｐゴシック" w:hAnsi="ＭＳ Ｐゴシック" w:hint="eastAsia"/>
        </w:rPr>
        <w:t>表の</w:t>
      </w:r>
      <w:r w:rsidR="005F34E4">
        <w:rPr>
          <w:rFonts w:ascii="ＭＳ Ｐゴシック" w:eastAsia="ＭＳ Ｐゴシック" w:hAnsi="ＭＳ Ｐゴシック" w:hint="eastAsia"/>
        </w:rPr>
        <w:t>内容を</w:t>
      </w:r>
      <w:r w:rsidR="007D15CB">
        <w:rPr>
          <w:rFonts w:ascii="ＭＳ Ｐゴシック" w:eastAsia="ＭＳ Ｐゴシック" w:hAnsi="ＭＳ Ｐゴシック" w:hint="eastAsia"/>
        </w:rPr>
        <w:t>元にトラブルシューティングを行ってください</w:t>
      </w:r>
      <w:r w:rsidR="00AB774A">
        <w:rPr>
          <w:rFonts w:ascii="ＭＳ Ｐゴシック" w:eastAsia="ＭＳ Ｐゴシック" w:hAnsi="ＭＳ Ｐゴシック" w:hint="eastAsia"/>
        </w:rPr>
        <w:t>。</w:t>
      </w:r>
    </w:p>
    <w:p w14:paraId="71A6746F" w14:textId="77777777" w:rsidR="002B34BC" w:rsidRDefault="002B34BC" w:rsidP="002D4165">
      <w:pPr>
        <w:pStyle w:val="a3"/>
        <w:ind w:left="0"/>
        <w:rPr>
          <w:rFonts w:ascii="ＭＳ Ｐゴシック" w:eastAsia="ＭＳ Ｐゴシック" w:hAnsi="ＭＳ Ｐゴシック"/>
        </w:rPr>
      </w:pPr>
    </w:p>
    <w:p w14:paraId="42A82BF2" w14:textId="02734CE2" w:rsidR="000A137F" w:rsidRDefault="002B34BC" w:rsidP="002B34BC">
      <w:pPr>
        <w:pStyle w:val="a3"/>
        <w:ind w:left="0"/>
        <w:jc w:val="lef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システムログファイルは、$ </w:t>
      </w:r>
      <w:r w:rsidRPr="002B34BC">
        <w:rPr>
          <w:rFonts w:ascii="ＭＳ Ｐゴシック" w:eastAsia="ＭＳ Ｐゴシック" w:hAnsi="ＭＳ Ｐゴシック"/>
        </w:rPr>
        <w:t>/home/terapoc/takase_workspace/NAKANISHI_IOT_SYSTEM/logs/SystemLogs</w:t>
      </w:r>
    </w:p>
    <w:p w14:paraId="0DD19FEA" w14:textId="5AFEA060" w:rsidR="002B34BC" w:rsidRDefault="002B34BC" w:rsidP="002B34BC">
      <w:pPr>
        <w:pStyle w:val="a3"/>
        <w:ind w:left="0"/>
        <w:jc w:val="lef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に格納されています。</w:t>
      </w:r>
    </w:p>
    <w:p w14:paraId="24BA927E" w14:textId="77777777" w:rsidR="002B34BC" w:rsidRDefault="002B34BC" w:rsidP="002B34BC">
      <w:pPr>
        <w:pStyle w:val="a3"/>
        <w:ind w:left="0"/>
        <w:jc w:val="left"/>
        <w:rPr>
          <w:rFonts w:ascii="ＭＳ Ｐゴシック" w:eastAsia="ＭＳ Ｐゴシック" w:hAnsi="ＭＳ Ｐゴシック"/>
        </w:rPr>
      </w:pPr>
    </w:p>
    <w:p w14:paraId="71C8F0F1" w14:textId="77777777" w:rsidR="0097518E" w:rsidRDefault="0097518E" w:rsidP="002B34BC">
      <w:pPr>
        <w:pStyle w:val="a3"/>
        <w:ind w:left="0"/>
        <w:jc w:val="left"/>
        <w:rPr>
          <w:rFonts w:ascii="ＭＳ Ｐゴシック" w:eastAsia="ＭＳ Ｐゴシック" w:hAnsi="ＭＳ Ｐゴシック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26"/>
        <w:gridCol w:w="2691"/>
        <w:gridCol w:w="5377"/>
      </w:tblGrid>
      <w:tr w:rsidR="00890647" w14:paraId="7B35C9EE" w14:textId="77777777" w:rsidTr="003A0118">
        <w:tc>
          <w:tcPr>
            <w:tcW w:w="426" w:type="dxa"/>
          </w:tcPr>
          <w:p w14:paraId="4334A051" w14:textId="77777777" w:rsidR="00890647" w:rsidRDefault="00890647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691" w:type="dxa"/>
          </w:tcPr>
          <w:p w14:paraId="631AD7CD" w14:textId="3DD8DA1F" w:rsidR="00890647" w:rsidRDefault="00890647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ログ内容</w:t>
            </w:r>
          </w:p>
        </w:tc>
        <w:tc>
          <w:tcPr>
            <w:tcW w:w="5377" w:type="dxa"/>
          </w:tcPr>
          <w:p w14:paraId="17D5AC0A" w14:textId="3962022F" w:rsidR="00890647" w:rsidRDefault="00890647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確認内容</w:t>
            </w:r>
          </w:p>
        </w:tc>
      </w:tr>
      <w:tr w:rsidR="00890647" w14:paraId="6FD3AFBC" w14:textId="77777777" w:rsidTr="003A0118">
        <w:tc>
          <w:tcPr>
            <w:tcW w:w="426" w:type="dxa"/>
          </w:tcPr>
          <w:p w14:paraId="27BD24C8" w14:textId="03870043" w:rsidR="00890647" w:rsidRDefault="00890647" w:rsidP="001C5CE6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1</w:t>
            </w:r>
          </w:p>
        </w:tc>
        <w:tc>
          <w:tcPr>
            <w:tcW w:w="2691" w:type="dxa"/>
          </w:tcPr>
          <w:p w14:paraId="5990A88B" w14:textId="54F72116" w:rsidR="00890647" w:rsidRPr="001C5CE6" w:rsidRDefault="00890647" w:rsidP="001C5CE6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/>
              </w:rPr>
              <w:t>“</w:t>
            </w:r>
            <w:r>
              <w:rPr>
                <w:rFonts w:ascii="ＭＳ Ｐゴシック" w:eastAsia="ＭＳ Ｐゴシック" w:hAnsi="ＭＳ Ｐゴシック" w:hint="eastAsia"/>
              </w:rPr>
              <w:t>設定ファイルの読込に失敗しました。</w:t>
            </w:r>
            <w:r>
              <w:rPr>
                <w:rFonts w:ascii="ＭＳ Ｐゴシック" w:eastAsia="ＭＳ Ｐゴシック" w:hAnsi="ＭＳ Ｐゴシック"/>
              </w:rPr>
              <w:t>”</w:t>
            </w:r>
          </w:p>
        </w:tc>
        <w:tc>
          <w:tcPr>
            <w:tcW w:w="5377" w:type="dxa"/>
          </w:tcPr>
          <w:p w14:paraId="1D9ECAB8" w14:textId="67740C32" w:rsidR="00890647" w:rsidRDefault="00890647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設定ファイルが正しい場所に格納されているか、ファイル名が正しいか確認してください。</w:t>
            </w:r>
          </w:p>
        </w:tc>
      </w:tr>
      <w:tr w:rsidR="00890647" w14:paraId="3AEB7926" w14:textId="77777777" w:rsidTr="003A0118">
        <w:tc>
          <w:tcPr>
            <w:tcW w:w="426" w:type="dxa"/>
          </w:tcPr>
          <w:p w14:paraId="051DE846" w14:textId="6D21B652" w:rsidR="00890647" w:rsidRDefault="00890647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2</w:t>
            </w:r>
          </w:p>
        </w:tc>
        <w:tc>
          <w:tcPr>
            <w:tcW w:w="2691" w:type="dxa"/>
          </w:tcPr>
          <w:p w14:paraId="2709B6A9" w14:textId="1E38D3B1" w:rsidR="00890647" w:rsidRDefault="00890647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/>
              </w:rPr>
              <w:t>“</w:t>
            </w:r>
            <w:r>
              <w:rPr>
                <w:rFonts w:ascii="ＭＳ Ｐゴシック" w:eastAsia="ＭＳ Ｐゴシック" w:hAnsi="ＭＳ Ｐゴシック" w:hint="eastAsia"/>
              </w:rPr>
              <w:t>CSVファイルのデータがありません</w:t>
            </w:r>
            <w:r>
              <w:rPr>
                <w:rFonts w:ascii="ＭＳ Ｐゴシック" w:eastAsia="ＭＳ Ｐゴシック" w:hAnsi="ＭＳ Ｐゴシック"/>
              </w:rPr>
              <w:t>”</w:t>
            </w:r>
          </w:p>
        </w:tc>
        <w:tc>
          <w:tcPr>
            <w:tcW w:w="5377" w:type="dxa"/>
          </w:tcPr>
          <w:p w14:paraId="3AB13282" w14:textId="5B8DADEA" w:rsidR="00890647" w:rsidRDefault="00890647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リクエストファイルにデータが記述されているか、ファイル名が正しいか確認してください。</w:t>
            </w:r>
          </w:p>
        </w:tc>
      </w:tr>
      <w:tr w:rsidR="00890647" w14:paraId="7A823F0F" w14:textId="77777777" w:rsidTr="003A0118">
        <w:tc>
          <w:tcPr>
            <w:tcW w:w="426" w:type="dxa"/>
          </w:tcPr>
          <w:p w14:paraId="14375130" w14:textId="415C5988" w:rsidR="00890647" w:rsidRDefault="00890647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3</w:t>
            </w:r>
          </w:p>
        </w:tc>
        <w:tc>
          <w:tcPr>
            <w:tcW w:w="2691" w:type="dxa"/>
          </w:tcPr>
          <w:p w14:paraId="76936B10" w14:textId="67647708" w:rsidR="00890647" w:rsidRDefault="00890647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/>
              </w:rPr>
              <w:t>“</w:t>
            </w:r>
            <w:r>
              <w:rPr>
                <w:rFonts w:ascii="ＭＳ Ｐゴシック" w:eastAsia="ＭＳ Ｐゴシック" w:hAnsi="ＭＳ Ｐゴシック" w:hint="eastAsia"/>
              </w:rPr>
              <w:t>CSVファイルの読込に失敗しました。</w:t>
            </w:r>
            <w:r>
              <w:rPr>
                <w:rFonts w:ascii="ＭＳ Ｐゴシック" w:eastAsia="ＭＳ Ｐゴシック" w:hAnsi="ＭＳ Ｐゴシック"/>
              </w:rPr>
              <w:t>”</w:t>
            </w:r>
          </w:p>
        </w:tc>
        <w:tc>
          <w:tcPr>
            <w:tcW w:w="5377" w:type="dxa"/>
          </w:tcPr>
          <w:p w14:paraId="107F30DD" w14:textId="1F9D0DC8" w:rsidR="00890647" w:rsidRPr="001C5CE6" w:rsidRDefault="00890647" w:rsidP="001C5CE6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リクエストファイルが正しい場所に格納されているか、ファイル名が正しいか確認してください。</w:t>
            </w:r>
          </w:p>
        </w:tc>
      </w:tr>
      <w:tr w:rsidR="00890647" w14:paraId="5F1C54ED" w14:textId="77777777" w:rsidTr="003A0118">
        <w:tc>
          <w:tcPr>
            <w:tcW w:w="426" w:type="dxa"/>
          </w:tcPr>
          <w:p w14:paraId="0E5D0311" w14:textId="0EE3860F" w:rsidR="00890647" w:rsidRDefault="00890647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4</w:t>
            </w:r>
          </w:p>
        </w:tc>
        <w:tc>
          <w:tcPr>
            <w:tcW w:w="2691" w:type="dxa"/>
          </w:tcPr>
          <w:p w14:paraId="71BA2C2A" w14:textId="29326BC4" w:rsidR="00890647" w:rsidRDefault="00890647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/>
              </w:rPr>
              <w:t>“</w:t>
            </w:r>
            <w:r w:rsidRPr="005F34E4">
              <w:rPr>
                <w:rFonts w:ascii="ＭＳ Ｐゴシック" w:eastAsia="ＭＳ Ｐゴシック" w:hAnsi="ＭＳ Ｐゴシック"/>
              </w:rPr>
              <w:t>アドレスコードに不正な文字が含まれています。</w:t>
            </w:r>
            <w:r>
              <w:rPr>
                <w:rFonts w:ascii="ＭＳ Ｐゴシック" w:eastAsia="ＭＳ Ｐゴシック" w:hAnsi="ＭＳ Ｐゴシック"/>
              </w:rPr>
              <w:t>”</w:t>
            </w:r>
          </w:p>
        </w:tc>
        <w:tc>
          <w:tcPr>
            <w:tcW w:w="5377" w:type="dxa"/>
          </w:tcPr>
          <w:p w14:paraId="0E3D4212" w14:textId="6FA37528" w:rsidR="00890647" w:rsidRDefault="00890647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リクエストファイル内の</w:t>
            </w:r>
            <w:r>
              <w:rPr>
                <w:rFonts w:ascii="ＭＳ Ｐゴシック" w:eastAsia="ＭＳ Ｐゴシック" w:hAnsi="ＭＳ Ｐゴシック"/>
              </w:rPr>
              <w:t>”</w:t>
            </w:r>
            <w:r>
              <w:rPr>
                <w:rFonts w:ascii="ＭＳ Ｐゴシック" w:eastAsia="ＭＳ Ｐゴシック" w:hAnsi="ＭＳ Ｐゴシック" w:hint="eastAsia"/>
              </w:rPr>
              <w:t>device</w:t>
            </w:r>
            <w:r>
              <w:rPr>
                <w:rFonts w:ascii="ＭＳ Ｐゴシック" w:eastAsia="ＭＳ Ｐゴシック" w:hAnsi="ＭＳ Ｐゴシック"/>
              </w:rPr>
              <w:t>”</w:t>
            </w:r>
            <w:r>
              <w:rPr>
                <w:rFonts w:ascii="ＭＳ Ｐゴシック" w:eastAsia="ＭＳ Ｐゴシック" w:hAnsi="ＭＳ Ｐゴシック" w:hint="eastAsia"/>
              </w:rPr>
              <w:t>列を参照し、正しいdevice名が書かれているか確認してください。</w:t>
            </w:r>
          </w:p>
        </w:tc>
      </w:tr>
      <w:tr w:rsidR="00890647" w14:paraId="47EBDDAB" w14:textId="77777777" w:rsidTr="003A0118">
        <w:tc>
          <w:tcPr>
            <w:tcW w:w="426" w:type="dxa"/>
          </w:tcPr>
          <w:p w14:paraId="61DDBB20" w14:textId="499AA426" w:rsidR="00890647" w:rsidRDefault="00890647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5</w:t>
            </w:r>
          </w:p>
        </w:tc>
        <w:tc>
          <w:tcPr>
            <w:tcW w:w="2691" w:type="dxa"/>
          </w:tcPr>
          <w:p w14:paraId="5CF2DE44" w14:textId="214B53E2" w:rsidR="00890647" w:rsidRDefault="00890647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/>
              </w:rPr>
              <w:t>“</w:t>
            </w:r>
            <w:r w:rsidRPr="005F34E4">
              <w:rPr>
                <w:rFonts w:ascii="ＭＳ Ｐゴシック" w:eastAsia="ＭＳ Ｐゴシック" w:hAnsi="ＭＳ Ｐゴシック"/>
              </w:rPr>
              <w:t>アドレスコードの２文字目までに文字が含まれていません</w:t>
            </w:r>
            <w:r>
              <w:rPr>
                <w:rFonts w:ascii="ＭＳ Ｐゴシック" w:eastAsia="ＭＳ Ｐゴシック" w:hAnsi="ＭＳ Ｐゴシック"/>
              </w:rPr>
              <w:t>”</w:t>
            </w:r>
          </w:p>
        </w:tc>
        <w:tc>
          <w:tcPr>
            <w:tcW w:w="5377" w:type="dxa"/>
          </w:tcPr>
          <w:p w14:paraId="6C45AC32" w14:textId="3C18D55E" w:rsidR="00890647" w:rsidRDefault="00890647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リクエストファイル内の</w:t>
            </w:r>
            <w:r>
              <w:rPr>
                <w:rFonts w:ascii="ＭＳ Ｐゴシック" w:eastAsia="ＭＳ Ｐゴシック" w:hAnsi="ＭＳ Ｐゴシック"/>
              </w:rPr>
              <w:t>”</w:t>
            </w:r>
            <w:r>
              <w:rPr>
                <w:rFonts w:ascii="ＭＳ Ｐゴシック" w:eastAsia="ＭＳ Ｐゴシック" w:hAnsi="ＭＳ Ｐゴシック" w:hint="eastAsia"/>
              </w:rPr>
              <w:t>device</w:t>
            </w:r>
            <w:r>
              <w:rPr>
                <w:rFonts w:ascii="ＭＳ Ｐゴシック" w:eastAsia="ＭＳ Ｐゴシック" w:hAnsi="ＭＳ Ｐゴシック"/>
              </w:rPr>
              <w:t>”</w:t>
            </w:r>
            <w:r>
              <w:rPr>
                <w:rFonts w:ascii="ＭＳ Ｐゴシック" w:eastAsia="ＭＳ Ｐゴシック" w:hAnsi="ＭＳ Ｐゴシック" w:hint="eastAsia"/>
              </w:rPr>
              <w:t>列を参照し、正しいdevice名が書かれているか確認してください。</w:t>
            </w:r>
          </w:p>
        </w:tc>
      </w:tr>
      <w:tr w:rsidR="00890647" w14:paraId="78AEB325" w14:textId="77777777" w:rsidTr="003A0118">
        <w:tc>
          <w:tcPr>
            <w:tcW w:w="426" w:type="dxa"/>
          </w:tcPr>
          <w:p w14:paraId="1DF5CD5D" w14:textId="4C981035" w:rsidR="00890647" w:rsidRDefault="00890647" w:rsidP="00890647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6</w:t>
            </w:r>
          </w:p>
        </w:tc>
        <w:tc>
          <w:tcPr>
            <w:tcW w:w="2691" w:type="dxa"/>
          </w:tcPr>
          <w:p w14:paraId="237B84C5" w14:textId="5875B65A" w:rsidR="00890647" w:rsidRDefault="00890647" w:rsidP="00890647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/>
              </w:rPr>
              <w:t>“</w:t>
            </w:r>
            <w:r w:rsidRPr="00890647">
              <w:rPr>
                <w:rFonts w:ascii="ＭＳ Ｐゴシック" w:eastAsia="ＭＳ Ｐゴシック" w:hAnsi="ＭＳ Ｐゴシック"/>
              </w:rPr>
              <w:t>PLC接続再試行中</w:t>
            </w:r>
            <w:r w:rsidR="007D15CB">
              <w:rPr>
                <w:rFonts w:ascii="ＭＳ Ｐゴシック" w:eastAsia="ＭＳ Ｐゴシック" w:hAnsi="ＭＳ Ｐゴシック"/>
              </w:rPr>
              <w:t>…</w:t>
            </w:r>
            <w:r>
              <w:rPr>
                <w:rFonts w:ascii="ＭＳ Ｐゴシック" w:eastAsia="ＭＳ Ｐゴシック" w:hAnsi="ＭＳ Ｐゴシック"/>
              </w:rPr>
              <w:t>”</w:t>
            </w:r>
          </w:p>
          <w:p w14:paraId="67B97679" w14:textId="13FFC459" w:rsidR="00890647" w:rsidRPr="005F34E4" w:rsidRDefault="00890647" w:rsidP="00890647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と表示され続けている</w:t>
            </w:r>
            <w:r w:rsidR="00156286">
              <w:rPr>
                <w:rFonts w:ascii="ＭＳ Ｐゴシック" w:eastAsia="ＭＳ Ｐゴシック" w:hAnsi="ＭＳ Ｐゴシック" w:hint="eastAsia"/>
              </w:rPr>
              <w:t>。</w:t>
            </w:r>
          </w:p>
        </w:tc>
        <w:tc>
          <w:tcPr>
            <w:tcW w:w="5377" w:type="dxa"/>
          </w:tcPr>
          <w:p w14:paraId="5102EF99" w14:textId="4D258516" w:rsidR="00890647" w:rsidRDefault="007D15CB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PLCの電源が入っているか、PLCとのLANケーブルが正常に繋がっているか。設定ファイルに記載の内容</w:t>
            </w:r>
            <w:r w:rsidR="00156286">
              <w:rPr>
                <w:rFonts w:ascii="ＭＳ Ｐゴシック" w:eastAsia="ＭＳ Ｐゴシック" w:hAnsi="ＭＳ Ｐゴシック" w:hint="eastAsia"/>
              </w:rPr>
              <w:t>に</w:t>
            </w:r>
            <w:r>
              <w:rPr>
                <w:rFonts w:ascii="ＭＳ Ｐゴシック" w:eastAsia="ＭＳ Ｐゴシック" w:hAnsi="ＭＳ Ｐゴシック" w:hint="eastAsia"/>
              </w:rPr>
              <w:t>間違いがないか確認してください。</w:t>
            </w:r>
          </w:p>
        </w:tc>
      </w:tr>
      <w:tr w:rsidR="00890647" w14:paraId="05A839DC" w14:textId="77777777" w:rsidTr="003A0118">
        <w:tc>
          <w:tcPr>
            <w:tcW w:w="426" w:type="dxa"/>
          </w:tcPr>
          <w:p w14:paraId="59782612" w14:textId="36E18518" w:rsidR="00890647" w:rsidRPr="005F34E4" w:rsidRDefault="007D15CB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7</w:t>
            </w:r>
          </w:p>
        </w:tc>
        <w:tc>
          <w:tcPr>
            <w:tcW w:w="2691" w:type="dxa"/>
          </w:tcPr>
          <w:p w14:paraId="319E02A0" w14:textId="751D4851" w:rsidR="00890647" w:rsidRPr="005F34E4" w:rsidRDefault="007D15CB" w:rsidP="007D15CB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“</w:t>
            </w:r>
            <w:r w:rsidRPr="007D15CB">
              <w:rPr>
                <w:rFonts w:ascii="ＭＳ Ｐゴシック" w:eastAsia="ＭＳ Ｐゴシック" w:hAnsi="ＭＳ Ｐゴシック"/>
              </w:rPr>
              <w:t>ソケット作成に失敗しました。</w:t>
            </w:r>
            <w:r>
              <w:rPr>
                <w:rFonts w:ascii="ＭＳ Ｐゴシック" w:eastAsia="ＭＳ Ｐゴシック" w:hAnsi="ＭＳ Ｐゴシック" w:hint="eastAsia"/>
              </w:rPr>
              <w:t>”</w:t>
            </w:r>
          </w:p>
        </w:tc>
        <w:tc>
          <w:tcPr>
            <w:tcW w:w="5377" w:type="dxa"/>
          </w:tcPr>
          <w:p w14:paraId="15D774CB" w14:textId="209F6077" w:rsidR="00890647" w:rsidRDefault="007D15CB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ラズベリーパイを再起動してください。</w:t>
            </w:r>
          </w:p>
        </w:tc>
      </w:tr>
      <w:tr w:rsidR="00890647" w14:paraId="7B524156" w14:textId="77777777" w:rsidTr="003A0118">
        <w:tc>
          <w:tcPr>
            <w:tcW w:w="426" w:type="dxa"/>
          </w:tcPr>
          <w:p w14:paraId="0E1AB3D3" w14:textId="04BBC0DD" w:rsidR="00890647" w:rsidRPr="005F34E4" w:rsidRDefault="007D15CB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8</w:t>
            </w:r>
          </w:p>
        </w:tc>
        <w:tc>
          <w:tcPr>
            <w:tcW w:w="2691" w:type="dxa"/>
          </w:tcPr>
          <w:p w14:paraId="722B9482" w14:textId="0758B501" w:rsidR="007D15CB" w:rsidRPr="007D15CB" w:rsidRDefault="007D15CB" w:rsidP="007D15CB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“PLCからのデータ</w:t>
            </w:r>
            <w:r w:rsidRPr="007D15CB">
              <w:rPr>
                <w:rFonts w:ascii="ＭＳ Ｐゴシック" w:eastAsia="ＭＳ Ｐゴシック" w:hAnsi="ＭＳ Ｐゴシック"/>
              </w:rPr>
              <w:t>受信が失敗しました。</w:t>
            </w:r>
            <w:r>
              <w:rPr>
                <w:rFonts w:ascii="ＭＳ Ｐゴシック" w:eastAsia="ＭＳ Ｐゴシック" w:hAnsi="ＭＳ Ｐゴシック" w:hint="eastAsia"/>
              </w:rPr>
              <w:t>”</w:t>
            </w:r>
          </w:p>
          <w:p w14:paraId="5EB2EA5E" w14:textId="715968E9" w:rsidR="00890647" w:rsidRPr="005F34E4" w:rsidRDefault="00890647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5377" w:type="dxa"/>
          </w:tcPr>
          <w:p w14:paraId="2BA377C8" w14:textId="6FBBA44D" w:rsidR="00890647" w:rsidRDefault="007D15CB" w:rsidP="007D15CB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そのあとに、</w:t>
            </w:r>
            <w:r>
              <w:rPr>
                <w:rFonts w:ascii="ＭＳ Ｐゴシック" w:eastAsia="ＭＳ Ｐゴシック" w:hAnsi="ＭＳ Ｐゴシック"/>
              </w:rPr>
              <w:t>“</w:t>
            </w:r>
            <w:r w:rsidRPr="00890647">
              <w:rPr>
                <w:rFonts w:ascii="ＭＳ Ｐゴシック" w:eastAsia="ＭＳ Ｐゴシック" w:hAnsi="ＭＳ Ｐゴシック"/>
              </w:rPr>
              <w:t>PLC接続再試行中</w:t>
            </w:r>
            <w:r>
              <w:rPr>
                <w:rFonts w:ascii="ＭＳ Ｐゴシック" w:eastAsia="ＭＳ Ｐゴシック" w:hAnsi="ＭＳ Ｐゴシック"/>
              </w:rPr>
              <w:t>…”</w:t>
            </w:r>
            <w:r>
              <w:rPr>
                <w:rFonts w:ascii="ＭＳ Ｐゴシック" w:eastAsia="ＭＳ Ｐゴシック" w:hAnsi="ＭＳ Ｐゴシック" w:hint="eastAsia"/>
              </w:rPr>
              <w:t>が表示され続けていたら</w:t>
            </w:r>
            <w:r w:rsidR="00AB7389">
              <w:rPr>
                <w:rFonts w:ascii="ＭＳ Ｐゴシック" w:eastAsia="ＭＳ Ｐゴシック" w:hAnsi="ＭＳ Ｐゴシック" w:hint="eastAsia"/>
              </w:rPr>
              <w:t>本表</w:t>
            </w:r>
            <w:r>
              <w:rPr>
                <w:rFonts w:ascii="ＭＳ Ｐゴシック" w:eastAsia="ＭＳ Ｐゴシック" w:hAnsi="ＭＳ Ｐゴシック" w:hint="eastAsia"/>
              </w:rPr>
              <w:t>「6」の内容を元にトラブルシューティングを行ってください。</w:t>
            </w:r>
          </w:p>
          <w:p w14:paraId="10D5F630" w14:textId="0C02C97A" w:rsidR="007D15CB" w:rsidRPr="007D15CB" w:rsidRDefault="007D15CB" w:rsidP="007D15CB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/>
              </w:rPr>
              <w:t>“</w:t>
            </w:r>
            <w:r>
              <w:rPr>
                <w:rFonts w:ascii="ＭＳ Ｐゴシック" w:eastAsia="ＭＳ Ｐゴシック" w:hAnsi="ＭＳ Ｐゴシック" w:hint="eastAsia"/>
              </w:rPr>
              <w:t>PLC接続再試行中</w:t>
            </w:r>
            <w:r>
              <w:rPr>
                <w:rFonts w:ascii="ＭＳ Ｐゴシック" w:eastAsia="ＭＳ Ｐゴシック" w:hAnsi="ＭＳ Ｐゴシック"/>
              </w:rPr>
              <w:t>…”</w:t>
            </w:r>
            <w:r>
              <w:rPr>
                <w:rFonts w:ascii="ＭＳ Ｐゴシック" w:eastAsia="ＭＳ Ｐゴシック" w:hAnsi="ＭＳ Ｐゴシック" w:hint="eastAsia"/>
              </w:rPr>
              <w:t>が表示されていない場合は、PLCとの接続が不安定な可能性があります。LAN</w:t>
            </w:r>
            <w:r w:rsidR="00156286">
              <w:rPr>
                <w:rFonts w:ascii="ＭＳ Ｐゴシック" w:eastAsia="ＭＳ Ｐゴシック" w:hAnsi="ＭＳ Ｐゴシック" w:hint="eastAsia"/>
              </w:rPr>
              <w:t>ケーブル差し込みを確認してください。</w:t>
            </w:r>
          </w:p>
        </w:tc>
      </w:tr>
      <w:tr w:rsidR="00890647" w14:paraId="699C92CE" w14:textId="77777777" w:rsidTr="003A0118">
        <w:tc>
          <w:tcPr>
            <w:tcW w:w="426" w:type="dxa"/>
          </w:tcPr>
          <w:p w14:paraId="654F8ED4" w14:textId="31E29B47" w:rsidR="00890647" w:rsidRPr="005F34E4" w:rsidRDefault="007D15CB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9</w:t>
            </w:r>
          </w:p>
        </w:tc>
        <w:tc>
          <w:tcPr>
            <w:tcW w:w="2691" w:type="dxa"/>
          </w:tcPr>
          <w:p w14:paraId="0190CE0A" w14:textId="77777777" w:rsidR="00156286" w:rsidRPr="00156286" w:rsidRDefault="00156286" w:rsidP="00156286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 w:rsidRPr="00156286">
              <w:rPr>
                <w:rFonts w:ascii="ＭＳ Ｐゴシック" w:eastAsia="ＭＳ Ｐゴシック" w:hAnsi="ＭＳ Ｐゴシック"/>
              </w:rPr>
              <w:t>"PLCへの送信が失敗しました。"</w:t>
            </w:r>
          </w:p>
          <w:p w14:paraId="5CADA5C8" w14:textId="31715ED3" w:rsidR="00890647" w:rsidRPr="005F34E4" w:rsidRDefault="00890647" w:rsidP="002B34BC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5377" w:type="dxa"/>
          </w:tcPr>
          <w:p w14:paraId="6B361D6C" w14:textId="77777777" w:rsidR="00156286" w:rsidRDefault="00156286" w:rsidP="00156286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そのあとに、</w:t>
            </w:r>
            <w:r>
              <w:rPr>
                <w:rFonts w:ascii="ＭＳ Ｐゴシック" w:eastAsia="ＭＳ Ｐゴシック" w:hAnsi="ＭＳ Ｐゴシック"/>
              </w:rPr>
              <w:t>“</w:t>
            </w:r>
            <w:r w:rsidRPr="00890647">
              <w:rPr>
                <w:rFonts w:ascii="ＭＳ Ｐゴシック" w:eastAsia="ＭＳ Ｐゴシック" w:hAnsi="ＭＳ Ｐゴシック"/>
              </w:rPr>
              <w:t>PLC接続再試行中</w:t>
            </w:r>
            <w:r>
              <w:rPr>
                <w:rFonts w:ascii="ＭＳ Ｐゴシック" w:eastAsia="ＭＳ Ｐゴシック" w:hAnsi="ＭＳ Ｐゴシック"/>
              </w:rPr>
              <w:t>…”</w:t>
            </w:r>
            <w:r>
              <w:rPr>
                <w:rFonts w:ascii="ＭＳ Ｐゴシック" w:eastAsia="ＭＳ Ｐゴシック" w:hAnsi="ＭＳ Ｐゴシック" w:hint="eastAsia"/>
              </w:rPr>
              <w:t>が表示され続けていたら「6」の内容を元にトラブルシューティングを行ってください。</w:t>
            </w:r>
          </w:p>
          <w:p w14:paraId="0CBDD4E2" w14:textId="1613A6E8" w:rsidR="00890647" w:rsidRDefault="00156286" w:rsidP="00156286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/>
              </w:rPr>
              <w:lastRenderedPageBreak/>
              <w:t>“</w:t>
            </w:r>
            <w:r>
              <w:rPr>
                <w:rFonts w:ascii="ＭＳ Ｐゴシック" w:eastAsia="ＭＳ Ｐゴシック" w:hAnsi="ＭＳ Ｐゴシック" w:hint="eastAsia"/>
              </w:rPr>
              <w:t>PLC接続再試行中</w:t>
            </w:r>
            <w:r>
              <w:rPr>
                <w:rFonts w:ascii="ＭＳ Ｐゴシック" w:eastAsia="ＭＳ Ｐゴシック" w:hAnsi="ＭＳ Ｐゴシック"/>
              </w:rPr>
              <w:t>…”</w:t>
            </w:r>
            <w:r>
              <w:rPr>
                <w:rFonts w:ascii="ＭＳ Ｐゴシック" w:eastAsia="ＭＳ Ｐゴシック" w:hAnsi="ＭＳ Ｐゴシック" w:hint="eastAsia"/>
              </w:rPr>
              <w:t>が表示されていない場合は、PLCとの接続が不安定な可能性があります。LANケーブル差し込みを確認してください。</w:t>
            </w:r>
          </w:p>
        </w:tc>
      </w:tr>
      <w:tr w:rsidR="003A0118" w14:paraId="68FB73A1" w14:textId="77777777" w:rsidTr="00AD4177">
        <w:tc>
          <w:tcPr>
            <w:tcW w:w="426" w:type="dxa"/>
          </w:tcPr>
          <w:p w14:paraId="57E090A7" w14:textId="0AC17E19" w:rsidR="003A0118" w:rsidRPr="005F34E4" w:rsidRDefault="003A0118" w:rsidP="003A0118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lastRenderedPageBreak/>
              <w:t>10</w:t>
            </w:r>
          </w:p>
        </w:tc>
        <w:tc>
          <w:tcPr>
            <w:tcW w:w="2691" w:type="dxa"/>
          </w:tcPr>
          <w:p w14:paraId="7A0C2FFC" w14:textId="0579416F" w:rsidR="003A0118" w:rsidRPr="005F34E4" w:rsidRDefault="003A0118" w:rsidP="003A0118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 w:rsidRPr="003A0118">
              <w:rPr>
                <w:rFonts w:ascii="ＭＳ Ｐゴシック" w:eastAsia="ＭＳ Ｐゴシック" w:hAnsi="ＭＳ Ｐゴシック"/>
              </w:rPr>
              <w:t>"サーバーへの送信に失敗しました。"</w:t>
            </w:r>
          </w:p>
        </w:tc>
        <w:tc>
          <w:tcPr>
            <w:tcW w:w="5377" w:type="dxa"/>
            <w:shd w:val="clear" w:color="auto" w:fill="auto"/>
          </w:tcPr>
          <w:p w14:paraId="7F1A5C68" w14:textId="77777777" w:rsidR="003A0118" w:rsidRDefault="003A0118" w:rsidP="003A0118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設定ファイルに記載の内容に間違いがないか確認してください。</w:t>
            </w:r>
          </w:p>
          <w:p w14:paraId="28B2D802" w14:textId="77777777" w:rsidR="00AD4177" w:rsidRDefault="00AD4177" w:rsidP="003A0118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問題ない場合は、サーバーのIPアドレスとの通信を確認してください。</w:t>
            </w:r>
          </w:p>
          <w:p w14:paraId="4099D7E0" w14:textId="291033B2" w:rsidR="00AD4177" w:rsidRPr="00AD4177" w:rsidRDefault="00AD4177" w:rsidP="003A0118">
            <w:pPr>
              <w:pStyle w:val="a3"/>
              <w:ind w:left="0"/>
              <w:jc w:val="left"/>
            </w:pPr>
            <w:r>
              <w:rPr>
                <w:rFonts w:ascii="ＭＳ Ｐゴシック" w:eastAsia="ＭＳ Ｐゴシック" w:hAnsi="ＭＳ Ｐゴシック" w:hint="eastAsia"/>
              </w:rPr>
              <w:t xml:space="preserve">$ ping </w:t>
            </w:r>
            <w:r w:rsidRPr="000A137F">
              <w:t>133.167.107.170</w:t>
            </w:r>
          </w:p>
        </w:tc>
      </w:tr>
      <w:tr w:rsidR="003A0118" w14:paraId="5218C920" w14:textId="77777777" w:rsidTr="003A0118">
        <w:tc>
          <w:tcPr>
            <w:tcW w:w="426" w:type="dxa"/>
          </w:tcPr>
          <w:p w14:paraId="54899172" w14:textId="2E9D9BC3" w:rsidR="003A0118" w:rsidRPr="005F34E4" w:rsidRDefault="003A0118" w:rsidP="003A0118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11</w:t>
            </w:r>
          </w:p>
        </w:tc>
        <w:tc>
          <w:tcPr>
            <w:tcW w:w="2691" w:type="dxa"/>
          </w:tcPr>
          <w:p w14:paraId="65592063" w14:textId="5D1A49AE" w:rsidR="003A0118" w:rsidRPr="005F34E4" w:rsidRDefault="003A0118" w:rsidP="003A0118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5377" w:type="dxa"/>
          </w:tcPr>
          <w:p w14:paraId="273C5F17" w14:textId="77777777" w:rsidR="003A0118" w:rsidRDefault="003A0118" w:rsidP="003A0118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</w:p>
        </w:tc>
      </w:tr>
      <w:tr w:rsidR="003A0118" w14:paraId="341D52E0" w14:textId="77777777" w:rsidTr="003A0118">
        <w:tc>
          <w:tcPr>
            <w:tcW w:w="426" w:type="dxa"/>
          </w:tcPr>
          <w:p w14:paraId="04E50246" w14:textId="4EFC07E7" w:rsidR="003A0118" w:rsidRPr="005F34E4" w:rsidRDefault="003A0118" w:rsidP="003A0118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12</w:t>
            </w:r>
          </w:p>
        </w:tc>
        <w:tc>
          <w:tcPr>
            <w:tcW w:w="2691" w:type="dxa"/>
          </w:tcPr>
          <w:p w14:paraId="6598F727" w14:textId="3C9D9835" w:rsidR="003A0118" w:rsidRPr="005F34E4" w:rsidRDefault="003A0118" w:rsidP="003A0118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5377" w:type="dxa"/>
          </w:tcPr>
          <w:p w14:paraId="384E6FA1" w14:textId="77777777" w:rsidR="003A0118" w:rsidRDefault="003A0118" w:rsidP="003A0118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</w:p>
        </w:tc>
      </w:tr>
      <w:tr w:rsidR="003A0118" w14:paraId="71ED92D8" w14:textId="77777777" w:rsidTr="003A0118">
        <w:tc>
          <w:tcPr>
            <w:tcW w:w="426" w:type="dxa"/>
          </w:tcPr>
          <w:p w14:paraId="4ACE25EC" w14:textId="5865F862" w:rsidR="003A0118" w:rsidRPr="005F34E4" w:rsidRDefault="003A0118" w:rsidP="003A0118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13</w:t>
            </w:r>
          </w:p>
        </w:tc>
        <w:tc>
          <w:tcPr>
            <w:tcW w:w="2691" w:type="dxa"/>
          </w:tcPr>
          <w:p w14:paraId="5F748D3E" w14:textId="6094E2D0" w:rsidR="003A0118" w:rsidRPr="005F34E4" w:rsidRDefault="003A0118" w:rsidP="003A0118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5377" w:type="dxa"/>
          </w:tcPr>
          <w:p w14:paraId="155B7D96" w14:textId="77777777" w:rsidR="003A0118" w:rsidRDefault="003A0118" w:rsidP="003A0118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</w:p>
        </w:tc>
      </w:tr>
    </w:tbl>
    <w:p w14:paraId="0CD75305" w14:textId="77777777" w:rsidR="001C5CE6" w:rsidRDefault="001C5CE6" w:rsidP="002B34BC">
      <w:pPr>
        <w:pStyle w:val="a3"/>
        <w:ind w:left="0"/>
        <w:jc w:val="left"/>
        <w:rPr>
          <w:rFonts w:ascii="ＭＳ Ｐゴシック" w:eastAsia="ＭＳ Ｐゴシック" w:hAnsi="ＭＳ Ｐゴシック"/>
        </w:rPr>
      </w:pPr>
    </w:p>
    <w:p w14:paraId="6A045E02" w14:textId="77777777" w:rsidR="000A137F" w:rsidRDefault="000A137F" w:rsidP="002D4165">
      <w:pPr>
        <w:pStyle w:val="a3"/>
        <w:ind w:left="0"/>
        <w:rPr>
          <w:rFonts w:ascii="ＭＳ Ｐゴシック" w:eastAsia="ＭＳ Ｐゴシック" w:hAnsi="ＭＳ Ｐゴシック"/>
        </w:rPr>
      </w:pPr>
    </w:p>
    <w:p w14:paraId="1D66AE95" w14:textId="61C27185" w:rsidR="005F34E4" w:rsidRDefault="005F34E4" w:rsidP="005F34E4">
      <w:pPr>
        <w:pStyle w:val="2"/>
      </w:pPr>
      <w:bookmarkStart w:id="36" w:name="_Toc199431067"/>
      <w:r>
        <w:rPr>
          <w:rFonts w:hint="eastAsia"/>
        </w:rPr>
        <w:t>状況から</w:t>
      </w:r>
      <w:r w:rsidR="0097518E">
        <w:rPr>
          <w:rFonts w:hint="eastAsia"/>
        </w:rPr>
        <w:t>のトラブルシューティング</w:t>
      </w:r>
      <w:bookmarkEnd w:id="36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21"/>
        <w:gridCol w:w="2693"/>
        <w:gridCol w:w="5380"/>
      </w:tblGrid>
      <w:tr w:rsidR="003A0118" w14:paraId="3E22D023" w14:textId="77777777" w:rsidTr="003A0118">
        <w:tc>
          <w:tcPr>
            <w:tcW w:w="421" w:type="dxa"/>
          </w:tcPr>
          <w:p w14:paraId="2A45CC03" w14:textId="77777777" w:rsidR="003A0118" w:rsidRDefault="003A0118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693" w:type="dxa"/>
          </w:tcPr>
          <w:p w14:paraId="52B055AC" w14:textId="3EC248BD" w:rsidR="003A0118" w:rsidRDefault="003A0118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状況</w:t>
            </w:r>
          </w:p>
        </w:tc>
        <w:tc>
          <w:tcPr>
            <w:tcW w:w="5380" w:type="dxa"/>
          </w:tcPr>
          <w:p w14:paraId="51D39C5F" w14:textId="5755B5DD" w:rsidR="003A0118" w:rsidRDefault="003A0118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確認内容</w:t>
            </w:r>
          </w:p>
        </w:tc>
      </w:tr>
      <w:tr w:rsidR="003A0118" w14:paraId="499311C7" w14:textId="77777777" w:rsidTr="003A0118">
        <w:tc>
          <w:tcPr>
            <w:tcW w:w="421" w:type="dxa"/>
          </w:tcPr>
          <w:p w14:paraId="66ABF186" w14:textId="0E9C7E0D" w:rsidR="003A0118" w:rsidRDefault="00AF5F70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1</w:t>
            </w:r>
          </w:p>
        </w:tc>
        <w:tc>
          <w:tcPr>
            <w:tcW w:w="2693" w:type="dxa"/>
          </w:tcPr>
          <w:p w14:paraId="6D5D9C2F" w14:textId="2C6583A1" w:rsidR="003A0118" w:rsidRDefault="003A0118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サーバーにPLCデータのファイルが作成されない。</w:t>
            </w:r>
          </w:p>
        </w:tc>
        <w:tc>
          <w:tcPr>
            <w:tcW w:w="5380" w:type="dxa"/>
          </w:tcPr>
          <w:p w14:paraId="4B2C43D7" w14:textId="77777777" w:rsidR="003A0118" w:rsidRDefault="003A0118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前述の『ログファイルから特定』項目で記載の表を参考にログファイル内容からトラブルシューティングをしてください。</w:t>
            </w:r>
          </w:p>
          <w:p w14:paraId="05571B36" w14:textId="77777777" w:rsidR="003A0118" w:rsidRDefault="00AF5F70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また</w:t>
            </w:r>
            <w:r w:rsidR="003A0118">
              <w:rPr>
                <w:rFonts w:ascii="ＭＳ Ｐゴシック" w:eastAsia="ＭＳ Ｐゴシック" w:hAnsi="ＭＳ Ｐゴシック" w:hint="eastAsia"/>
              </w:rPr>
              <w:t>、Sensorログを確認しPLCからの</w:t>
            </w:r>
            <w:r>
              <w:rPr>
                <w:rFonts w:ascii="ＭＳ Ｐゴシック" w:eastAsia="ＭＳ Ｐゴシック" w:hAnsi="ＭＳ Ｐゴシック" w:hint="eastAsia"/>
              </w:rPr>
              <w:t>データが問題なく取得できているか確認してください。</w:t>
            </w:r>
          </w:p>
          <w:p w14:paraId="3B3DB69A" w14:textId="17896163" w:rsidR="00AF5F70" w:rsidRDefault="00AF5F70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PLCからのデータが問題ない場合は、サーバー管理者に問い合わせてください。</w:t>
            </w:r>
          </w:p>
        </w:tc>
      </w:tr>
      <w:tr w:rsidR="003A0118" w14:paraId="4E0935BE" w14:textId="77777777" w:rsidTr="003A0118">
        <w:tc>
          <w:tcPr>
            <w:tcW w:w="421" w:type="dxa"/>
          </w:tcPr>
          <w:p w14:paraId="23021A51" w14:textId="790C3E0D" w:rsidR="003A0118" w:rsidRDefault="00AF5F70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2</w:t>
            </w:r>
          </w:p>
        </w:tc>
        <w:tc>
          <w:tcPr>
            <w:tcW w:w="2693" w:type="dxa"/>
          </w:tcPr>
          <w:p w14:paraId="22B8629B" w14:textId="050D3103" w:rsidR="003A0118" w:rsidRDefault="00AF5F70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設定ファイルの内容が正しいのに、PLCに接続できない</w:t>
            </w:r>
            <w:r w:rsidR="00BE2F42">
              <w:rPr>
                <w:rFonts w:ascii="ＭＳ Ｐゴシック" w:eastAsia="ＭＳ Ｐゴシック" w:hAnsi="ＭＳ Ｐゴシック" w:hint="eastAsia"/>
              </w:rPr>
              <w:t>旨のログが表示される</w:t>
            </w:r>
            <w:r>
              <w:rPr>
                <w:rFonts w:ascii="ＭＳ Ｐゴシック" w:eastAsia="ＭＳ Ｐゴシック" w:hAnsi="ＭＳ Ｐゴシック" w:hint="eastAsia"/>
              </w:rPr>
              <w:t>。</w:t>
            </w:r>
          </w:p>
        </w:tc>
        <w:tc>
          <w:tcPr>
            <w:tcW w:w="5380" w:type="dxa"/>
          </w:tcPr>
          <w:p w14:paraId="08E7CE57" w14:textId="77777777" w:rsidR="00AF5F70" w:rsidRDefault="00AF5F70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前述の『ログファイルからの特定』項目の表の確認内容を確認してください。</w:t>
            </w:r>
          </w:p>
          <w:p w14:paraId="565EE18D" w14:textId="3FE38E36" w:rsidR="003A0118" w:rsidRDefault="00AF5F70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問題ない場合は接続対象PLCのIPアドレスを確認してください。</w:t>
            </w:r>
          </w:p>
          <w:p w14:paraId="16AB8B3C" w14:textId="388EE922" w:rsidR="00AF5F70" w:rsidRPr="00AF5F70" w:rsidRDefault="00AF5F70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本取り扱い説明書の</w:t>
            </w:r>
            <w:r w:rsidR="00AD4177">
              <w:rPr>
                <w:rFonts w:ascii="ＭＳ Ｐゴシック" w:eastAsia="ＭＳ Ｐゴシック" w:hAnsi="ＭＳ Ｐゴシック" w:hint="eastAsia"/>
              </w:rPr>
              <w:t>『</w:t>
            </w:r>
            <w:r>
              <w:rPr>
                <w:rFonts w:ascii="ＭＳ Ｐゴシック" w:eastAsia="ＭＳ Ｐゴシック" w:hAnsi="ＭＳ Ｐゴシック" w:hint="eastAsia"/>
              </w:rPr>
              <w:t>2.システム構成</w:t>
            </w:r>
            <w:r w:rsidR="00AD4177">
              <w:rPr>
                <w:rFonts w:ascii="ＭＳ Ｐゴシック" w:eastAsia="ＭＳ Ｐゴシック" w:hAnsi="ＭＳ Ｐゴシック" w:hint="eastAsia"/>
              </w:rPr>
              <w:t>』</w:t>
            </w:r>
            <w:r>
              <w:rPr>
                <w:rFonts w:ascii="ＭＳ Ｐゴシック" w:eastAsia="ＭＳ Ｐゴシック" w:hAnsi="ＭＳ Ｐゴシック" w:hint="eastAsia"/>
              </w:rPr>
              <w:t>にてラズベリーパイのIPアドレスを確認し、接続対象PLC</w:t>
            </w:r>
            <w:r w:rsidR="00063A2A">
              <w:rPr>
                <w:rFonts w:ascii="ＭＳ Ｐゴシック" w:eastAsia="ＭＳ Ｐゴシック" w:hAnsi="ＭＳ Ｐゴシック" w:hint="eastAsia"/>
              </w:rPr>
              <w:t>のIPアドレスと第三セグメントまでが</w:t>
            </w:r>
            <w:r>
              <w:rPr>
                <w:rFonts w:ascii="ＭＳ Ｐゴシック" w:eastAsia="ＭＳ Ｐゴシック" w:hAnsi="ＭＳ Ｐゴシック" w:hint="eastAsia"/>
              </w:rPr>
              <w:t>違う場合は、ラズベリーパイのIPアドレスを変更してください。</w:t>
            </w:r>
          </w:p>
        </w:tc>
      </w:tr>
      <w:tr w:rsidR="003A0118" w14:paraId="570F0C89" w14:textId="77777777" w:rsidTr="003A0118">
        <w:tc>
          <w:tcPr>
            <w:tcW w:w="421" w:type="dxa"/>
          </w:tcPr>
          <w:p w14:paraId="27DE4BC9" w14:textId="3AF7717A" w:rsidR="003A0118" w:rsidRDefault="00AF5F70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3</w:t>
            </w:r>
          </w:p>
        </w:tc>
        <w:tc>
          <w:tcPr>
            <w:tcW w:w="2693" w:type="dxa"/>
          </w:tcPr>
          <w:p w14:paraId="160E21FB" w14:textId="756DB071" w:rsidR="003A0118" w:rsidRDefault="00AF5F70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設定ファイルの内容が正しいのにサーバーに接続できない</w:t>
            </w:r>
            <w:r w:rsidR="00BE2F42">
              <w:rPr>
                <w:rFonts w:ascii="ＭＳ Ｐゴシック" w:eastAsia="ＭＳ Ｐゴシック" w:hAnsi="ＭＳ Ｐゴシック" w:hint="eastAsia"/>
              </w:rPr>
              <w:t>旨のログが表示される</w:t>
            </w:r>
            <w:r>
              <w:rPr>
                <w:rFonts w:ascii="ＭＳ Ｐゴシック" w:eastAsia="ＭＳ Ｐゴシック" w:hAnsi="ＭＳ Ｐゴシック" w:hint="eastAsia"/>
              </w:rPr>
              <w:t>。</w:t>
            </w:r>
          </w:p>
        </w:tc>
        <w:tc>
          <w:tcPr>
            <w:tcW w:w="5380" w:type="dxa"/>
          </w:tcPr>
          <w:p w14:paraId="40218C93" w14:textId="1DBB2451" w:rsidR="00AD4177" w:rsidRDefault="00AD4177" w:rsidP="00AD4177">
            <w:pPr>
              <w:pStyle w:val="a3"/>
              <w:ind w:left="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サーバーのIPアドレスとの通信を確認してください。</w:t>
            </w:r>
          </w:p>
          <w:p w14:paraId="44F5AC18" w14:textId="307FA36E" w:rsidR="003A0118" w:rsidRDefault="00AD4177" w:rsidP="00AD4177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 xml:space="preserve">$ ping </w:t>
            </w:r>
            <w:r w:rsidRPr="000A137F">
              <w:t>133.167.107.170</w:t>
            </w:r>
          </w:p>
          <w:p w14:paraId="373A6A5C" w14:textId="56B38D6A" w:rsidR="00AF5F70" w:rsidRPr="00AF5F70" w:rsidRDefault="00AF5F70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問題ない場合は、サーバー管理者に問い合わせてください。</w:t>
            </w:r>
          </w:p>
        </w:tc>
      </w:tr>
      <w:tr w:rsidR="00AF5F70" w14:paraId="1CD2D811" w14:textId="77777777" w:rsidTr="003A0118">
        <w:tc>
          <w:tcPr>
            <w:tcW w:w="421" w:type="dxa"/>
          </w:tcPr>
          <w:p w14:paraId="52470BB7" w14:textId="5CCE4C98" w:rsidR="00AF5F70" w:rsidRDefault="00AF5F70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4</w:t>
            </w:r>
          </w:p>
        </w:tc>
        <w:tc>
          <w:tcPr>
            <w:tcW w:w="2693" w:type="dxa"/>
          </w:tcPr>
          <w:p w14:paraId="0A993D3B" w14:textId="0AE4ED88" w:rsidR="00AF5F70" w:rsidRDefault="00AD4177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何度やってもリクエストファイルが正常に読み込めない。</w:t>
            </w:r>
          </w:p>
        </w:tc>
        <w:tc>
          <w:tcPr>
            <w:tcW w:w="5380" w:type="dxa"/>
          </w:tcPr>
          <w:p w14:paraId="33CEBA6E" w14:textId="49B01A40" w:rsidR="00AD4177" w:rsidRDefault="00AD4177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アプリ管理者に確認し、リクエストファイルのフォーマットが正しいか確認してください。また本プロトタイプアプリでは、D、M、Xを頭文字とするデバイス</w:t>
            </w:r>
            <w:r w:rsidR="00AB7389">
              <w:rPr>
                <w:rFonts w:ascii="ＭＳ Ｐゴシック" w:eastAsia="ＭＳ Ｐゴシック" w:hAnsi="ＭＳ Ｐゴシック" w:hint="eastAsia"/>
              </w:rPr>
              <w:t>の</w:t>
            </w:r>
            <w:r>
              <w:rPr>
                <w:rFonts w:ascii="ＭＳ Ｐゴシック" w:eastAsia="ＭＳ Ｐゴシック" w:hAnsi="ＭＳ Ｐゴシック" w:hint="eastAsia"/>
              </w:rPr>
              <w:t>み読取対象としています。D、M、X以外のデバイスコードを読取はできませんので、リクエストファイル作成の際にご注意ください。</w:t>
            </w:r>
          </w:p>
        </w:tc>
      </w:tr>
      <w:tr w:rsidR="00AF5F70" w14:paraId="75699A5E" w14:textId="77777777" w:rsidTr="003A0118">
        <w:tc>
          <w:tcPr>
            <w:tcW w:w="421" w:type="dxa"/>
          </w:tcPr>
          <w:p w14:paraId="2BF65C93" w14:textId="637E0D2F" w:rsidR="00AF5F70" w:rsidRDefault="00AF5F70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lastRenderedPageBreak/>
              <w:t>5</w:t>
            </w:r>
          </w:p>
        </w:tc>
        <w:tc>
          <w:tcPr>
            <w:tcW w:w="2693" w:type="dxa"/>
          </w:tcPr>
          <w:p w14:paraId="254A3770" w14:textId="0A6D73E7" w:rsidR="00AF5F70" w:rsidRDefault="006C1D37" w:rsidP="002D4165">
            <w:pPr>
              <w:pStyle w:val="a3"/>
              <w:ind w:left="0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データの間隔がリクエストファイル通りにいっていないところがある。</w:t>
            </w:r>
          </w:p>
        </w:tc>
        <w:tc>
          <w:tcPr>
            <w:tcW w:w="5380" w:type="dxa"/>
          </w:tcPr>
          <w:p w14:paraId="2B3D9AD5" w14:textId="03F72097" w:rsidR="00AF5F70" w:rsidRDefault="006C1D37" w:rsidP="002D4165">
            <w:pPr>
              <w:pStyle w:val="a3"/>
              <w:ind w:left="0"/>
              <w:rPr>
                <w:rFonts w:ascii="ＭＳ Ｐゴシック" w:eastAsia="ＭＳ Ｐゴシック" w:hAnsi="ＭＳ Ｐゴシック" w:hint="eastAsia"/>
              </w:rPr>
            </w:pPr>
            <w:r>
              <w:rPr>
                <w:rFonts w:ascii="ＭＳ Ｐゴシック" w:eastAsia="ＭＳ Ｐゴシック" w:hAnsi="ＭＳ Ｐゴシック" w:hint="eastAsia"/>
              </w:rPr>
              <w:t>一度PLCとの通信が切断した可能性があります。ログファイルを参照してください。</w:t>
            </w:r>
          </w:p>
        </w:tc>
      </w:tr>
    </w:tbl>
    <w:p w14:paraId="6F35F485" w14:textId="77777777" w:rsidR="006F3C17" w:rsidRPr="00C97FB3" w:rsidRDefault="006F3C17" w:rsidP="00D442FD">
      <w:pPr>
        <w:pStyle w:val="a3"/>
        <w:ind w:left="0"/>
      </w:pPr>
    </w:p>
    <w:sectPr w:rsidR="006F3C17" w:rsidRPr="00C97FB3" w:rsidSect="00322D9C">
      <w:footerReference w:type="default" r:id="rId13"/>
      <w:pgSz w:w="11906" w:h="16838"/>
      <w:pgMar w:top="1620" w:right="1701" w:bottom="1080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EA3C0" w14:textId="77777777" w:rsidR="00185DAB" w:rsidRDefault="00185DAB">
      <w:r>
        <w:separator/>
      </w:r>
    </w:p>
  </w:endnote>
  <w:endnote w:type="continuationSeparator" w:id="0">
    <w:p w14:paraId="733338BF" w14:textId="77777777" w:rsidR="00185DAB" w:rsidRDefault="00185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ヒラギノ角ゴ Pro W6">
    <w:altName w:val="游ゴシック"/>
    <w:charset w:val="80"/>
    <w:family w:val="auto"/>
    <w:pitch w:val="variable"/>
    <w:sig w:usb0="E00002FF" w:usb1="7AC7FFFF" w:usb2="00000012" w:usb3="00000000" w:csb0="0002000D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ヒラギノ角ゴ Pro W3">
    <w:altName w:val="游ゴシック"/>
    <w:charset w:val="80"/>
    <w:family w:val="auto"/>
    <w:pitch w:val="variable"/>
    <w:sig w:usb0="E00002FF" w:usb1="7AC7FFFF" w:usb2="00000012" w:usb3="00000000" w:csb0="0002000D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C827E" w14:textId="77777777" w:rsidR="00BF3F06" w:rsidRDefault="00BF3F06" w:rsidP="00370C51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5636E26E" w14:textId="77777777" w:rsidR="00BF3F06" w:rsidRDefault="00BF3F06" w:rsidP="00370C5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96A23" w14:textId="44558CB2" w:rsidR="00BF3F06" w:rsidRPr="00DC2B38" w:rsidRDefault="00DC2B38" w:rsidP="00DC2B38">
    <w:pPr>
      <w:pStyle w:val="a8"/>
      <w:jc w:val="right"/>
    </w:pPr>
    <w:proofErr w:type="spellStart"/>
    <w:r>
      <w:rPr>
        <w:rStyle w:val="ab"/>
        <w:rFonts w:ascii="Arial" w:hAnsi="Arial" w:cs="Arial" w:hint="eastAsia"/>
        <w:sz w:val="16"/>
        <w:szCs w:val="16"/>
      </w:rPr>
      <w:t>Terapoc</w:t>
    </w:r>
    <w:proofErr w:type="spellEnd"/>
    <w:r>
      <w:rPr>
        <w:rStyle w:val="ab"/>
        <w:rFonts w:ascii="Arial" w:hAnsi="Arial" w:cs="Arial" w:hint="eastAsia"/>
        <w:sz w:val="16"/>
        <w:szCs w:val="16"/>
      </w:rPr>
      <w:t xml:space="preserve"> Inc.</w:t>
    </w:r>
    <w:r w:rsidRPr="000D5B3B">
      <w:rPr>
        <w:rStyle w:val="ab"/>
        <w:rFonts w:ascii="Arial" w:hAnsi="Arial" w:cs="Arial"/>
        <w:sz w:val="16"/>
        <w:szCs w:val="16"/>
      </w:rPr>
      <w:t xml:space="preserve">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1660" w14:textId="6AD4F592" w:rsidR="00B328E2" w:rsidRDefault="00DC2B38" w:rsidP="00DC2B38">
    <w:pPr>
      <w:pStyle w:val="a8"/>
      <w:jc w:val="right"/>
    </w:pPr>
    <w:proofErr w:type="spellStart"/>
    <w:r>
      <w:rPr>
        <w:rStyle w:val="ab"/>
        <w:rFonts w:ascii="Arial" w:hAnsi="Arial" w:cs="Arial" w:hint="eastAsia"/>
        <w:sz w:val="16"/>
        <w:szCs w:val="16"/>
      </w:rPr>
      <w:t>Terapoc</w:t>
    </w:r>
    <w:proofErr w:type="spellEnd"/>
    <w:r>
      <w:rPr>
        <w:rStyle w:val="ab"/>
        <w:rFonts w:ascii="Arial" w:hAnsi="Arial" w:cs="Arial" w:hint="eastAsia"/>
        <w:sz w:val="16"/>
        <w:szCs w:val="16"/>
      </w:rPr>
      <w:t xml:space="preserve"> Inc.</w:t>
    </w:r>
    <w:r w:rsidRPr="000D5B3B">
      <w:rPr>
        <w:rStyle w:val="ab"/>
        <w:rFonts w:ascii="Arial" w:hAnsi="Arial" w:cs="Arial"/>
        <w:sz w:val="16"/>
        <w:szCs w:val="16"/>
      </w:rPr>
      <w:t xml:space="preserve"> Confidential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FF0F9" w14:textId="3643B48D" w:rsidR="00BF3F06" w:rsidRPr="000D5B3B" w:rsidRDefault="00DC2B38" w:rsidP="00DF243D">
    <w:pPr>
      <w:pStyle w:val="a8"/>
      <w:wordWrap w:val="0"/>
      <w:ind w:right="640"/>
      <w:jc w:val="right"/>
      <w:rPr>
        <w:rFonts w:ascii="Arial" w:hAnsi="Arial" w:cs="Arial"/>
        <w:sz w:val="16"/>
        <w:szCs w:val="16"/>
      </w:rPr>
    </w:pPr>
    <w:proofErr w:type="spellStart"/>
    <w:r>
      <w:rPr>
        <w:rStyle w:val="ab"/>
        <w:rFonts w:ascii="Arial" w:hAnsi="Arial" w:cs="Arial" w:hint="eastAsia"/>
        <w:sz w:val="16"/>
        <w:szCs w:val="16"/>
      </w:rPr>
      <w:t>Terapoc</w:t>
    </w:r>
    <w:proofErr w:type="spellEnd"/>
    <w:r w:rsidR="00322D9C">
      <w:rPr>
        <w:rStyle w:val="ab"/>
        <w:rFonts w:ascii="Arial" w:hAnsi="Arial" w:cs="Arial" w:hint="eastAsia"/>
        <w:sz w:val="16"/>
        <w:szCs w:val="16"/>
      </w:rPr>
      <w:t xml:space="preserve"> Inc.</w:t>
    </w:r>
    <w:r w:rsidR="00BF3F06" w:rsidRPr="000D5B3B">
      <w:rPr>
        <w:rStyle w:val="ab"/>
        <w:rFonts w:ascii="Arial" w:hAnsi="Arial" w:cs="Arial"/>
        <w:sz w:val="16"/>
        <w:szCs w:val="16"/>
      </w:rPr>
      <w:t xml:space="preserve">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A9382" w14:textId="77777777" w:rsidR="00185DAB" w:rsidRDefault="00185DAB">
      <w:r>
        <w:separator/>
      </w:r>
    </w:p>
  </w:footnote>
  <w:footnote w:type="continuationSeparator" w:id="0">
    <w:p w14:paraId="21A11BD3" w14:textId="77777777" w:rsidR="00185DAB" w:rsidRDefault="00185D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F008" w14:textId="5E122087" w:rsidR="00BF3F06" w:rsidRPr="00D82FC0" w:rsidRDefault="00BF3F06" w:rsidP="00322D9C">
    <w:pPr>
      <w:pStyle w:val="ac"/>
      <w:wordWrap w:val="0"/>
      <w:jc w:val="right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6E38B8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27B84B94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39DAB03A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C34E00FC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D17616D6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36684A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68E9E0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5AEA2336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450C54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98F211A4"/>
    <w:styleLink w:val="a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FB"/>
    <w:multiLevelType w:val="multilevel"/>
    <w:tmpl w:val="CC5445C6"/>
    <w:styleLink w:val="a0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entury" w:eastAsia="ＭＳ Ｐゴシック" w:hAnsi="Century" w:hint="default"/>
        <w:b w:val="0"/>
        <w:i w:val="0"/>
        <w:sz w:val="24"/>
        <w:szCs w:val="24"/>
        <w:u w:val="none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lvlText w:val="(%7)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EnclosedCircle"/>
      <w:suff w:val="nothing"/>
      <w:lvlText w:val="%8"/>
      <w:lvlJc w:val="left"/>
      <w:pPr>
        <w:ind w:left="0" w:firstLine="0"/>
      </w:pPr>
      <w:rPr>
        <w:rFonts w:hint="eastAsia"/>
        <w:lang w:val="en-US"/>
      </w:rPr>
    </w:lvl>
    <w:lvl w:ilvl="8">
      <w:start w:val="1"/>
      <w:numFmt w:val="decimal"/>
      <w:lvlText w:val="%8.%9"/>
      <w:lvlJc w:val="left"/>
      <w:pPr>
        <w:tabs>
          <w:tab w:val="num" w:pos="0"/>
        </w:tabs>
        <w:ind w:left="425" w:hanging="425"/>
      </w:pPr>
      <w:rPr>
        <w:rFonts w:hint="eastAsia"/>
      </w:rPr>
    </w:lvl>
  </w:abstractNum>
  <w:abstractNum w:abstractNumId="11" w15:restartNumberingAfterBreak="0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4"/>
    <w:multiLevelType w:val="hybridMultilevel"/>
    <w:tmpl w:val="00000004"/>
    <w:lvl w:ilvl="0" w:tplc="0000012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6"/>
    <w:multiLevelType w:val="singleLevel"/>
    <w:tmpl w:val="98F211A4"/>
    <w:numStyleLink w:val="a"/>
  </w:abstractNum>
  <w:abstractNum w:abstractNumId="14" w15:restartNumberingAfterBreak="0">
    <w:nsid w:val="00000007"/>
    <w:multiLevelType w:val="multilevel"/>
    <w:tmpl w:val="894EE879"/>
    <w:lvl w:ilvl="0">
      <w:start w:val="2"/>
      <w:numFmt w:val="decimal"/>
      <w:isLgl/>
      <w:suff w:val="nothing"/>
      <w:lvlText w:val="%1.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decimal"/>
      <w:isLgl/>
      <w:suff w:val="nothing"/>
      <w:lvlText w:val="%1.%2."/>
      <w:lvlJc w:val="left"/>
      <w:pPr>
        <w:ind w:left="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15" w15:restartNumberingAfterBreak="0">
    <w:nsid w:val="00000008"/>
    <w:multiLevelType w:val="multilevel"/>
    <w:tmpl w:val="894EE87A"/>
    <w:lvl w:ilvl="0">
      <w:start w:val="2"/>
      <w:numFmt w:val="decimal"/>
      <w:isLgl/>
      <w:suff w:val="nothing"/>
      <w:lvlText w:val="%1."/>
      <w:lvlJc w:val="left"/>
      <w:pPr>
        <w:ind w:left="0" w:firstLine="0"/>
      </w:pPr>
      <w:rPr>
        <w:rFonts w:hint="default"/>
        <w:position w:val="0"/>
      </w:rPr>
    </w:lvl>
    <w:lvl w:ilvl="1">
      <w:start w:val="2"/>
      <w:numFmt w:val="decimal"/>
      <w:isLgl/>
      <w:suff w:val="nothing"/>
      <w:lvlText w:val="%1.%2."/>
      <w:lvlJc w:val="left"/>
      <w:pPr>
        <w:ind w:left="0" w:firstLine="0"/>
      </w:pPr>
      <w:rPr>
        <w:rFonts w:hint="default"/>
        <w:position w:val="0"/>
      </w:rPr>
    </w:lvl>
    <w:lvl w:ilvl="2">
      <w:start w:val="1"/>
      <w:numFmt w:val="decimal"/>
      <w:isLgl/>
      <w:suff w:val="nothing"/>
      <w:lvlText w:val="%1.%2.%3."/>
      <w:lvlJc w:val="left"/>
      <w:pPr>
        <w:ind w:left="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16" w15:restartNumberingAfterBreak="0">
    <w:nsid w:val="0000000A"/>
    <w:multiLevelType w:val="multilevel"/>
    <w:tmpl w:val="CC5445C6"/>
    <w:numStyleLink w:val="a0"/>
  </w:abstractNum>
  <w:abstractNum w:abstractNumId="17" w15:restartNumberingAfterBreak="0">
    <w:nsid w:val="0000000B"/>
    <w:multiLevelType w:val="multilevel"/>
    <w:tmpl w:val="CC5445C6"/>
    <w:numStyleLink w:val="a0"/>
  </w:abstractNum>
  <w:abstractNum w:abstractNumId="18" w15:restartNumberingAfterBreak="0">
    <w:nsid w:val="0000000C"/>
    <w:multiLevelType w:val="multilevel"/>
    <w:tmpl w:val="CC5445C6"/>
    <w:numStyleLink w:val="a0"/>
  </w:abstractNum>
  <w:abstractNum w:abstractNumId="19" w15:restartNumberingAfterBreak="0">
    <w:nsid w:val="0000000D"/>
    <w:multiLevelType w:val="multilevel"/>
    <w:tmpl w:val="CC5445C6"/>
    <w:numStyleLink w:val="a0"/>
  </w:abstractNum>
  <w:abstractNum w:abstractNumId="20" w15:restartNumberingAfterBreak="0">
    <w:nsid w:val="0000000E"/>
    <w:multiLevelType w:val="multilevel"/>
    <w:tmpl w:val="CC5445C6"/>
    <w:numStyleLink w:val="a0"/>
  </w:abstractNum>
  <w:abstractNum w:abstractNumId="21" w15:restartNumberingAfterBreak="0">
    <w:nsid w:val="0000000F"/>
    <w:multiLevelType w:val="singleLevel"/>
    <w:tmpl w:val="98F211A4"/>
    <w:numStyleLink w:val="a"/>
  </w:abstractNum>
  <w:abstractNum w:abstractNumId="22" w15:restartNumberingAfterBreak="0">
    <w:nsid w:val="00000010"/>
    <w:multiLevelType w:val="multilevel"/>
    <w:tmpl w:val="CC5445C6"/>
    <w:numStyleLink w:val="a0"/>
  </w:abstractNum>
  <w:abstractNum w:abstractNumId="23" w15:restartNumberingAfterBreak="0">
    <w:nsid w:val="00000011"/>
    <w:multiLevelType w:val="multilevel"/>
    <w:tmpl w:val="CC5445C6"/>
    <w:numStyleLink w:val="a0"/>
  </w:abstractNum>
  <w:abstractNum w:abstractNumId="24" w15:restartNumberingAfterBreak="0">
    <w:nsid w:val="01704A43"/>
    <w:multiLevelType w:val="multilevel"/>
    <w:tmpl w:val="BF7A628E"/>
    <w:lvl w:ilvl="0">
      <w:start w:val="2"/>
      <w:numFmt w:val="decimal"/>
      <w:lvlText w:val="%1-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>
      <w:start w:val="2"/>
      <w:numFmt w:val="decimal"/>
      <w:lvlText w:val="%1-%2-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3">
      <w:start w:val="1"/>
      <w:numFmt w:val="decimal"/>
      <w:lvlText w:val="%1-%2-%3-%4．"/>
      <w:lvlJc w:val="left"/>
      <w:pPr>
        <w:tabs>
          <w:tab w:val="num" w:pos="1080"/>
        </w:tabs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-%2-%3-%4．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-%3-%4．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-%3-%4．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-%2-%3-%4．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-%3-%4．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5" w15:restartNumberingAfterBreak="0">
    <w:nsid w:val="02BC17A9"/>
    <w:multiLevelType w:val="singleLevel"/>
    <w:tmpl w:val="51B26E28"/>
    <w:lvl w:ilvl="0">
      <w:numFmt w:val="bullet"/>
      <w:pStyle w:val="a1"/>
      <w:lvlText w:val="・"/>
      <w:lvlJc w:val="left"/>
      <w:pPr>
        <w:tabs>
          <w:tab w:val="num" w:pos="105"/>
        </w:tabs>
        <w:ind w:left="105" w:hanging="105"/>
      </w:pPr>
      <w:rPr>
        <w:rFonts w:ascii="ＭＳ Ｐゴシック" w:eastAsia="ＭＳ Ｐゴシック" w:hAnsi="Century" w:hint="eastAsia"/>
      </w:rPr>
    </w:lvl>
  </w:abstractNum>
  <w:abstractNum w:abstractNumId="26" w15:restartNumberingAfterBreak="0">
    <w:nsid w:val="04CC3994"/>
    <w:multiLevelType w:val="multilevel"/>
    <w:tmpl w:val="73F4B40A"/>
    <w:lvl w:ilvl="0">
      <w:start w:val="1"/>
      <w:numFmt w:val="decimal"/>
      <w:lvlText w:val="%1"/>
      <w:lvlJc w:val="left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984" w:hanging="198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(%6)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upperLetter"/>
      <w:lvlText w:val="付録 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7.%9.%8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7" w15:restartNumberingAfterBreak="0">
    <w:nsid w:val="07A32259"/>
    <w:multiLevelType w:val="hybridMultilevel"/>
    <w:tmpl w:val="AAD8A106"/>
    <w:lvl w:ilvl="0" w:tplc="995AA702">
      <w:start w:val="1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0E587687"/>
    <w:multiLevelType w:val="hybridMultilevel"/>
    <w:tmpl w:val="E9B2E6D0"/>
    <w:lvl w:ilvl="0" w:tplc="01C091B8"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14913A26"/>
    <w:multiLevelType w:val="hybridMultilevel"/>
    <w:tmpl w:val="E68C10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157A14E6"/>
    <w:multiLevelType w:val="hybridMultilevel"/>
    <w:tmpl w:val="6BC49D4A"/>
    <w:lvl w:ilvl="0" w:tplc="8346BDC2">
      <w:start w:val="2"/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28A74412"/>
    <w:multiLevelType w:val="hybridMultilevel"/>
    <w:tmpl w:val="3E7A4E36"/>
    <w:lvl w:ilvl="0" w:tplc="615C7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32" w15:restartNumberingAfterBreak="0">
    <w:nsid w:val="2D0E282D"/>
    <w:multiLevelType w:val="singleLevel"/>
    <w:tmpl w:val="98F211A4"/>
    <w:numStyleLink w:val="a"/>
  </w:abstractNum>
  <w:abstractNum w:abstractNumId="33" w15:restartNumberingAfterBreak="0">
    <w:nsid w:val="2D332BBB"/>
    <w:multiLevelType w:val="multilevel"/>
    <w:tmpl w:val="B5E22934"/>
    <w:lvl w:ilvl="0">
      <w:start w:val="2"/>
      <w:numFmt w:val="decimal"/>
      <w:lvlText w:val="%1-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>
      <w:start w:val="3"/>
      <w:numFmt w:val="decimal"/>
      <w:lvlText w:val="%1-%2-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3">
      <w:start w:val="8"/>
      <w:numFmt w:val="decimal"/>
      <w:lvlText w:val="%1-%2-%3-%4．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-%3-%4．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-%3-%4．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-%3-%4．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-%3-%4．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-%3-%4．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335B6A6C"/>
    <w:multiLevelType w:val="singleLevel"/>
    <w:tmpl w:val="98F211A4"/>
    <w:numStyleLink w:val="a"/>
  </w:abstractNum>
  <w:abstractNum w:abstractNumId="35" w15:restartNumberingAfterBreak="0">
    <w:nsid w:val="34FC552B"/>
    <w:multiLevelType w:val="hybridMultilevel"/>
    <w:tmpl w:val="CD3E6AD0"/>
    <w:lvl w:ilvl="0" w:tplc="711E09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427B3661"/>
    <w:multiLevelType w:val="hybridMultilevel"/>
    <w:tmpl w:val="EA2A03B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7" w15:restartNumberingAfterBreak="0">
    <w:nsid w:val="42C376A8"/>
    <w:multiLevelType w:val="multilevel"/>
    <w:tmpl w:val="8666989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1984" w:hanging="1984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(%6)."/>
      <w:lvlJc w:val="left"/>
      <w:pPr>
        <w:ind w:left="0" w:firstLine="0"/>
      </w:pPr>
      <w:rPr>
        <w:rFonts w:hint="eastAsia"/>
      </w:rPr>
    </w:lvl>
    <w:lvl w:ilvl="6">
      <w:start w:val="1"/>
      <w:numFmt w:val="upperLetter"/>
      <w:suff w:val="space"/>
      <w:lvlText w:val="付録 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space"/>
      <w:lvlText w:val="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space"/>
      <w:lvlText w:val="%7%8.%9"/>
      <w:lvlJc w:val="left"/>
      <w:pPr>
        <w:ind w:left="0" w:firstLine="0"/>
      </w:pPr>
      <w:rPr>
        <w:rFonts w:hint="eastAsia"/>
      </w:rPr>
    </w:lvl>
  </w:abstractNum>
  <w:abstractNum w:abstractNumId="38" w15:restartNumberingAfterBreak="0">
    <w:nsid w:val="46B97B84"/>
    <w:multiLevelType w:val="multilevel"/>
    <w:tmpl w:val="322A070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1984" w:hanging="1984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(%6)."/>
      <w:lvlJc w:val="left"/>
      <w:pPr>
        <w:ind w:left="0" w:firstLine="0"/>
      </w:pPr>
      <w:rPr>
        <w:rFonts w:hint="eastAsia"/>
      </w:rPr>
    </w:lvl>
    <w:lvl w:ilvl="6">
      <w:start w:val="1"/>
      <w:numFmt w:val="upperLetter"/>
      <w:suff w:val="space"/>
      <w:lvlText w:val="付録 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space"/>
      <w:lvlText w:val="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space"/>
      <w:lvlText w:val="%7.%9.%8"/>
      <w:lvlJc w:val="left"/>
      <w:pPr>
        <w:ind w:left="0" w:firstLine="0"/>
      </w:pPr>
      <w:rPr>
        <w:rFonts w:hint="eastAsia"/>
      </w:rPr>
    </w:lvl>
  </w:abstractNum>
  <w:abstractNum w:abstractNumId="39" w15:restartNumberingAfterBreak="0">
    <w:nsid w:val="46C12267"/>
    <w:multiLevelType w:val="multilevel"/>
    <w:tmpl w:val="DE365D3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  <w:sz w:val="24"/>
        <w:szCs w:val="24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1984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upperLetter"/>
      <w:pStyle w:val="6"/>
      <w:suff w:val="space"/>
      <w:lvlText w:val="付録 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suff w:val="space"/>
      <w:lvlText w:val="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suff w:val="space"/>
      <w:lvlText w:val="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suff w:val="space"/>
      <w:lvlText w:val="%6.%7.%8.%9"/>
      <w:lvlJc w:val="left"/>
      <w:pPr>
        <w:ind w:left="0" w:firstLine="0"/>
      </w:pPr>
      <w:rPr>
        <w:rFonts w:hint="eastAsia"/>
      </w:rPr>
    </w:lvl>
  </w:abstractNum>
  <w:abstractNum w:abstractNumId="40" w15:restartNumberingAfterBreak="0">
    <w:nsid w:val="5EF6443A"/>
    <w:multiLevelType w:val="multilevel"/>
    <w:tmpl w:val="60B68530"/>
    <w:lvl w:ilvl="0">
      <w:start w:val="2"/>
      <w:numFmt w:val="decimal"/>
      <w:lvlText w:val="%1-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-%2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-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1" w15:restartNumberingAfterBreak="0">
    <w:nsid w:val="609927A8"/>
    <w:multiLevelType w:val="multilevel"/>
    <w:tmpl w:val="CAF81FFC"/>
    <w:lvl w:ilvl="0">
      <w:start w:val="1"/>
      <w:numFmt w:val="decimal"/>
      <w:lvlText w:val="%1"/>
      <w:lvlJc w:val="left"/>
      <w:pPr>
        <w:tabs>
          <w:tab w:val="num" w:pos="425"/>
        </w:tabs>
        <w:ind w:left="0" w:firstLine="0"/>
      </w:pPr>
      <w:rPr>
        <w:rFonts w:hint="eastAsia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984" w:hanging="198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(%6)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upperLetter"/>
      <w:lvlText w:val="付録 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7.%9.%8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42" w15:restartNumberingAfterBreak="0">
    <w:nsid w:val="65F24B33"/>
    <w:multiLevelType w:val="multilevel"/>
    <w:tmpl w:val="840AF80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1984" w:hanging="1984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(%6)."/>
      <w:lvlJc w:val="left"/>
      <w:pPr>
        <w:ind w:left="0" w:firstLine="0"/>
      </w:pPr>
      <w:rPr>
        <w:rFonts w:hint="eastAsia"/>
      </w:rPr>
    </w:lvl>
    <w:lvl w:ilvl="6">
      <w:start w:val="1"/>
      <w:numFmt w:val="upperLetter"/>
      <w:suff w:val="space"/>
      <w:lvlText w:val="付録 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space"/>
      <w:lvlText w:val="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space"/>
      <w:lvlText w:val="%7.%8.%9"/>
      <w:lvlJc w:val="left"/>
      <w:pPr>
        <w:ind w:left="0" w:firstLine="0"/>
      </w:pPr>
      <w:rPr>
        <w:rFonts w:hint="eastAsia"/>
      </w:rPr>
    </w:lvl>
  </w:abstractNum>
  <w:abstractNum w:abstractNumId="43" w15:restartNumberingAfterBreak="0">
    <w:nsid w:val="6C9A0E6C"/>
    <w:multiLevelType w:val="hybridMultilevel"/>
    <w:tmpl w:val="14D6A316"/>
    <w:lvl w:ilvl="0" w:tplc="C33EA0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4" w15:restartNumberingAfterBreak="0">
    <w:nsid w:val="6EBB3F3A"/>
    <w:multiLevelType w:val="hybridMultilevel"/>
    <w:tmpl w:val="546635B4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5" w15:restartNumberingAfterBreak="0">
    <w:nsid w:val="73345C4C"/>
    <w:multiLevelType w:val="multilevel"/>
    <w:tmpl w:val="97F639EC"/>
    <w:lvl w:ilvl="0">
      <w:start w:val="1"/>
      <w:numFmt w:val="decimal"/>
      <w:lvlText w:val="%1"/>
      <w:lvlJc w:val="left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984" w:hanging="198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(%6)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upperLetter"/>
      <w:lvlText w:val="付録 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7.%9.%8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num w:numId="1" w16cid:durableId="560209583">
    <w:abstractNumId w:val="9"/>
  </w:num>
  <w:num w:numId="2" w16cid:durableId="1391728131">
    <w:abstractNumId w:val="25"/>
  </w:num>
  <w:num w:numId="3" w16cid:durableId="708797910">
    <w:abstractNumId w:val="10"/>
  </w:num>
  <w:num w:numId="4" w16cid:durableId="176895584">
    <w:abstractNumId w:val="10"/>
  </w:num>
  <w:num w:numId="5" w16cid:durableId="840850957">
    <w:abstractNumId w:val="40"/>
  </w:num>
  <w:num w:numId="6" w16cid:durableId="1791437393">
    <w:abstractNumId w:val="24"/>
  </w:num>
  <w:num w:numId="7" w16cid:durableId="229735816">
    <w:abstractNumId w:val="33"/>
  </w:num>
  <w:num w:numId="8" w16cid:durableId="673070038">
    <w:abstractNumId w:val="11"/>
  </w:num>
  <w:num w:numId="9" w16cid:durableId="1005787775">
    <w:abstractNumId w:val="12"/>
  </w:num>
  <w:num w:numId="10" w16cid:durableId="1080829390">
    <w:abstractNumId w:val="13"/>
  </w:num>
  <w:num w:numId="11" w16cid:durableId="2072194538">
    <w:abstractNumId w:val="14"/>
  </w:num>
  <w:num w:numId="12" w16cid:durableId="676929851">
    <w:abstractNumId w:val="15"/>
  </w:num>
  <w:num w:numId="13" w16cid:durableId="320351804">
    <w:abstractNumId w:val="16"/>
  </w:num>
  <w:num w:numId="14" w16cid:durableId="2007394040">
    <w:abstractNumId w:val="17"/>
  </w:num>
  <w:num w:numId="15" w16cid:durableId="312221065">
    <w:abstractNumId w:val="18"/>
  </w:num>
  <w:num w:numId="16" w16cid:durableId="925384001">
    <w:abstractNumId w:val="19"/>
  </w:num>
  <w:num w:numId="17" w16cid:durableId="474878780">
    <w:abstractNumId w:val="20"/>
  </w:num>
  <w:num w:numId="18" w16cid:durableId="365453328">
    <w:abstractNumId w:val="21"/>
  </w:num>
  <w:num w:numId="19" w16cid:durableId="409743108">
    <w:abstractNumId w:val="22"/>
  </w:num>
  <w:num w:numId="20" w16cid:durableId="1694458035">
    <w:abstractNumId w:val="23"/>
  </w:num>
  <w:num w:numId="21" w16cid:durableId="91172957">
    <w:abstractNumId w:val="43"/>
  </w:num>
  <w:num w:numId="22" w16cid:durableId="237717598">
    <w:abstractNumId w:val="7"/>
  </w:num>
  <w:num w:numId="23" w16cid:durableId="131602693">
    <w:abstractNumId w:val="6"/>
  </w:num>
  <w:num w:numId="24" w16cid:durableId="102918542">
    <w:abstractNumId w:val="5"/>
  </w:num>
  <w:num w:numId="25" w16cid:durableId="1301106622">
    <w:abstractNumId w:val="4"/>
  </w:num>
  <w:num w:numId="26" w16cid:durableId="1873110053">
    <w:abstractNumId w:val="8"/>
  </w:num>
  <w:num w:numId="27" w16cid:durableId="531236443">
    <w:abstractNumId w:val="3"/>
  </w:num>
  <w:num w:numId="28" w16cid:durableId="275870403">
    <w:abstractNumId w:val="2"/>
  </w:num>
  <w:num w:numId="29" w16cid:durableId="30500280">
    <w:abstractNumId w:val="1"/>
  </w:num>
  <w:num w:numId="30" w16cid:durableId="430709494">
    <w:abstractNumId w:val="0"/>
  </w:num>
  <w:num w:numId="31" w16cid:durableId="48044285">
    <w:abstractNumId w:val="30"/>
  </w:num>
  <w:num w:numId="32" w16cid:durableId="1756433390">
    <w:abstractNumId w:val="13"/>
    <w:lvlOverride w:ilvl="0">
      <w:lvl w:ilvl="0">
        <w:start w:val="1"/>
        <w:numFmt w:val="decimal"/>
        <w:lvlText w:val="%1."/>
        <w:lvlJc w:val="left"/>
        <w:pPr>
          <w:tabs>
            <w:tab w:val="num" w:pos="425"/>
          </w:tabs>
          <w:ind w:left="425" w:hanging="425"/>
        </w:pPr>
        <w:rPr>
          <w:rFonts w:hint="eastAsia"/>
          <w:lang w:val="en-US"/>
        </w:rPr>
      </w:lvl>
    </w:lvlOverride>
  </w:num>
  <w:num w:numId="33" w16cid:durableId="1715346734">
    <w:abstractNumId w:val="39"/>
  </w:num>
  <w:num w:numId="34" w16cid:durableId="723870174">
    <w:abstractNumId w:val="26"/>
  </w:num>
  <w:num w:numId="35" w16cid:durableId="1125274824">
    <w:abstractNumId w:val="45"/>
  </w:num>
  <w:num w:numId="36" w16cid:durableId="1438715202">
    <w:abstractNumId w:val="41"/>
  </w:num>
  <w:num w:numId="37" w16cid:durableId="1332100566">
    <w:abstractNumId w:val="38"/>
  </w:num>
  <w:num w:numId="38" w16cid:durableId="170529382">
    <w:abstractNumId w:val="37"/>
  </w:num>
  <w:num w:numId="39" w16cid:durableId="95367518">
    <w:abstractNumId w:val="3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357051364">
    <w:abstractNumId w:val="42"/>
  </w:num>
  <w:num w:numId="41" w16cid:durableId="1940873091">
    <w:abstractNumId w:val="35"/>
  </w:num>
  <w:num w:numId="42" w16cid:durableId="1814954059">
    <w:abstractNumId w:val="27"/>
  </w:num>
  <w:num w:numId="43" w16cid:durableId="1660035719">
    <w:abstractNumId w:val="36"/>
  </w:num>
  <w:num w:numId="44" w16cid:durableId="155733641">
    <w:abstractNumId w:val="34"/>
  </w:num>
  <w:num w:numId="45" w16cid:durableId="1126506815">
    <w:abstractNumId w:val="31"/>
  </w:num>
  <w:num w:numId="46" w16cid:durableId="870191432">
    <w:abstractNumId w:val="32"/>
  </w:num>
  <w:num w:numId="47" w16cid:durableId="1018048251">
    <w:abstractNumId w:val="28"/>
  </w:num>
  <w:num w:numId="48" w16cid:durableId="1989362208">
    <w:abstractNumId w:val="29"/>
  </w:num>
  <w:num w:numId="49" w16cid:durableId="933779971">
    <w:abstractNumId w:val="4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39"/>
  <w:displayHorizontalDrawingGridEvery w:val="0"/>
  <w:displayVerticalDrawingGridEvery w:val="2"/>
  <w:characterSpacingControl w:val="compressPunctuation"/>
  <w:hdrShapeDefaults>
    <o:shapedefaults v:ext="edit" spidmax="2050" fill="f" fillcolor="white" stroke="f">
      <v:fill color="white" on="f"/>
      <v:stroke on="f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FA"/>
    <w:rsid w:val="0000234F"/>
    <w:rsid w:val="00005185"/>
    <w:rsid w:val="00005BAD"/>
    <w:rsid w:val="0000650A"/>
    <w:rsid w:val="000076E2"/>
    <w:rsid w:val="0001034E"/>
    <w:rsid w:val="00013183"/>
    <w:rsid w:val="000134ED"/>
    <w:rsid w:val="00013BD7"/>
    <w:rsid w:val="0001546E"/>
    <w:rsid w:val="000245B3"/>
    <w:rsid w:val="00024FC1"/>
    <w:rsid w:val="000269F9"/>
    <w:rsid w:val="0003338C"/>
    <w:rsid w:val="00033A28"/>
    <w:rsid w:val="00034924"/>
    <w:rsid w:val="0003561F"/>
    <w:rsid w:val="000374EE"/>
    <w:rsid w:val="000415CD"/>
    <w:rsid w:val="00054BED"/>
    <w:rsid w:val="00054C54"/>
    <w:rsid w:val="00054E2B"/>
    <w:rsid w:val="0006072E"/>
    <w:rsid w:val="00063A2A"/>
    <w:rsid w:val="00064E88"/>
    <w:rsid w:val="00070E67"/>
    <w:rsid w:val="00081C20"/>
    <w:rsid w:val="00086D56"/>
    <w:rsid w:val="000912E8"/>
    <w:rsid w:val="00096DDF"/>
    <w:rsid w:val="000A137F"/>
    <w:rsid w:val="000A5DD0"/>
    <w:rsid w:val="000B054D"/>
    <w:rsid w:val="000B4059"/>
    <w:rsid w:val="000B63EB"/>
    <w:rsid w:val="000B7560"/>
    <w:rsid w:val="000C21F1"/>
    <w:rsid w:val="000C38A6"/>
    <w:rsid w:val="000C576B"/>
    <w:rsid w:val="000C6FF1"/>
    <w:rsid w:val="000D0ACD"/>
    <w:rsid w:val="000D160A"/>
    <w:rsid w:val="000D1CC5"/>
    <w:rsid w:val="000D2D7D"/>
    <w:rsid w:val="000D3528"/>
    <w:rsid w:val="000D5250"/>
    <w:rsid w:val="000D7296"/>
    <w:rsid w:val="000E1106"/>
    <w:rsid w:val="000E3A8F"/>
    <w:rsid w:val="000E3B48"/>
    <w:rsid w:val="001025C6"/>
    <w:rsid w:val="0010271C"/>
    <w:rsid w:val="00105E24"/>
    <w:rsid w:val="00106CD2"/>
    <w:rsid w:val="00107BE6"/>
    <w:rsid w:val="0011274B"/>
    <w:rsid w:val="00115D7B"/>
    <w:rsid w:val="001171F7"/>
    <w:rsid w:val="00122F66"/>
    <w:rsid w:val="001262A2"/>
    <w:rsid w:val="00127838"/>
    <w:rsid w:val="00131C9E"/>
    <w:rsid w:val="001354BB"/>
    <w:rsid w:val="001369D4"/>
    <w:rsid w:val="001427C5"/>
    <w:rsid w:val="00142FBB"/>
    <w:rsid w:val="00146AD4"/>
    <w:rsid w:val="001534E6"/>
    <w:rsid w:val="00153FEC"/>
    <w:rsid w:val="001540FB"/>
    <w:rsid w:val="00156286"/>
    <w:rsid w:val="00156F34"/>
    <w:rsid w:val="0016150D"/>
    <w:rsid w:val="00161B55"/>
    <w:rsid w:val="00162651"/>
    <w:rsid w:val="00170467"/>
    <w:rsid w:val="00172C85"/>
    <w:rsid w:val="001742AF"/>
    <w:rsid w:val="00176EB2"/>
    <w:rsid w:val="001778C2"/>
    <w:rsid w:val="00181997"/>
    <w:rsid w:val="001841B6"/>
    <w:rsid w:val="00185C75"/>
    <w:rsid w:val="00185DAB"/>
    <w:rsid w:val="00186091"/>
    <w:rsid w:val="00190516"/>
    <w:rsid w:val="00191D6D"/>
    <w:rsid w:val="00195D7C"/>
    <w:rsid w:val="001A0B48"/>
    <w:rsid w:val="001A29AF"/>
    <w:rsid w:val="001A77F5"/>
    <w:rsid w:val="001A7FE7"/>
    <w:rsid w:val="001B06A9"/>
    <w:rsid w:val="001B550E"/>
    <w:rsid w:val="001B5A04"/>
    <w:rsid w:val="001C31E1"/>
    <w:rsid w:val="001C3C92"/>
    <w:rsid w:val="001C5CE6"/>
    <w:rsid w:val="001C77BF"/>
    <w:rsid w:val="001D096D"/>
    <w:rsid w:val="001D401A"/>
    <w:rsid w:val="001D4E30"/>
    <w:rsid w:val="001E1273"/>
    <w:rsid w:val="001E568D"/>
    <w:rsid w:val="001F139B"/>
    <w:rsid w:val="001F1511"/>
    <w:rsid w:val="001F7F70"/>
    <w:rsid w:val="002141A8"/>
    <w:rsid w:val="0021632F"/>
    <w:rsid w:val="002204D7"/>
    <w:rsid w:val="00221818"/>
    <w:rsid w:val="0022359E"/>
    <w:rsid w:val="002246F9"/>
    <w:rsid w:val="0022502A"/>
    <w:rsid w:val="00225D7D"/>
    <w:rsid w:val="00231A34"/>
    <w:rsid w:val="00232E4F"/>
    <w:rsid w:val="00235AC9"/>
    <w:rsid w:val="002369C8"/>
    <w:rsid w:val="00242A80"/>
    <w:rsid w:val="00247BEC"/>
    <w:rsid w:val="00250918"/>
    <w:rsid w:val="00251217"/>
    <w:rsid w:val="0025124E"/>
    <w:rsid w:val="00253064"/>
    <w:rsid w:val="002531BF"/>
    <w:rsid w:val="002563B5"/>
    <w:rsid w:val="00260031"/>
    <w:rsid w:val="00260F48"/>
    <w:rsid w:val="00263BED"/>
    <w:rsid w:val="00263D4B"/>
    <w:rsid w:val="00264BE6"/>
    <w:rsid w:val="002761AD"/>
    <w:rsid w:val="00283C94"/>
    <w:rsid w:val="00285582"/>
    <w:rsid w:val="00286E70"/>
    <w:rsid w:val="0029462D"/>
    <w:rsid w:val="002A2672"/>
    <w:rsid w:val="002A2EE1"/>
    <w:rsid w:val="002A312C"/>
    <w:rsid w:val="002A7CBD"/>
    <w:rsid w:val="002B34BC"/>
    <w:rsid w:val="002B48B4"/>
    <w:rsid w:val="002B49CA"/>
    <w:rsid w:val="002B539F"/>
    <w:rsid w:val="002C16FF"/>
    <w:rsid w:val="002C5BE4"/>
    <w:rsid w:val="002C7CA7"/>
    <w:rsid w:val="002D26D3"/>
    <w:rsid w:val="002D3EF0"/>
    <w:rsid w:val="002D4165"/>
    <w:rsid w:val="002D787E"/>
    <w:rsid w:val="002E07A0"/>
    <w:rsid w:val="002E1D60"/>
    <w:rsid w:val="002E3BE6"/>
    <w:rsid w:val="002F19C7"/>
    <w:rsid w:val="00306B35"/>
    <w:rsid w:val="0030784F"/>
    <w:rsid w:val="003102D2"/>
    <w:rsid w:val="00320762"/>
    <w:rsid w:val="00322D9C"/>
    <w:rsid w:val="00342424"/>
    <w:rsid w:val="003507C6"/>
    <w:rsid w:val="003523C7"/>
    <w:rsid w:val="003671FB"/>
    <w:rsid w:val="00370B34"/>
    <w:rsid w:val="00370C51"/>
    <w:rsid w:val="003736F7"/>
    <w:rsid w:val="003749AD"/>
    <w:rsid w:val="00380DF4"/>
    <w:rsid w:val="00387115"/>
    <w:rsid w:val="00390BAA"/>
    <w:rsid w:val="0039407E"/>
    <w:rsid w:val="00397E1D"/>
    <w:rsid w:val="003A0118"/>
    <w:rsid w:val="003A54B2"/>
    <w:rsid w:val="003B0280"/>
    <w:rsid w:val="003B0F50"/>
    <w:rsid w:val="003B4A75"/>
    <w:rsid w:val="003C290C"/>
    <w:rsid w:val="003C642E"/>
    <w:rsid w:val="003C72C5"/>
    <w:rsid w:val="003C7B31"/>
    <w:rsid w:val="003D3E96"/>
    <w:rsid w:val="003E095E"/>
    <w:rsid w:val="003E16B3"/>
    <w:rsid w:val="003E172B"/>
    <w:rsid w:val="003E1DB7"/>
    <w:rsid w:val="003E626C"/>
    <w:rsid w:val="003E66D5"/>
    <w:rsid w:val="003F0DA1"/>
    <w:rsid w:val="003F52E6"/>
    <w:rsid w:val="003F530E"/>
    <w:rsid w:val="003F618C"/>
    <w:rsid w:val="004015DB"/>
    <w:rsid w:val="00405E4B"/>
    <w:rsid w:val="0040689C"/>
    <w:rsid w:val="004152D6"/>
    <w:rsid w:val="0041531C"/>
    <w:rsid w:val="00416D29"/>
    <w:rsid w:val="004174B9"/>
    <w:rsid w:val="004179F3"/>
    <w:rsid w:val="004221A6"/>
    <w:rsid w:val="00422762"/>
    <w:rsid w:val="0042359C"/>
    <w:rsid w:val="00424DE9"/>
    <w:rsid w:val="00426017"/>
    <w:rsid w:val="00431CC3"/>
    <w:rsid w:val="004358FA"/>
    <w:rsid w:val="00445F93"/>
    <w:rsid w:val="004526D0"/>
    <w:rsid w:val="004530B0"/>
    <w:rsid w:val="0045497C"/>
    <w:rsid w:val="00456579"/>
    <w:rsid w:val="004569D9"/>
    <w:rsid w:val="00464CC8"/>
    <w:rsid w:val="004659FF"/>
    <w:rsid w:val="00465B9C"/>
    <w:rsid w:val="00471059"/>
    <w:rsid w:val="00472CB2"/>
    <w:rsid w:val="00477888"/>
    <w:rsid w:val="004818B4"/>
    <w:rsid w:val="00482E1E"/>
    <w:rsid w:val="0049342A"/>
    <w:rsid w:val="004940BE"/>
    <w:rsid w:val="00495C95"/>
    <w:rsid w:val="004A0D4E"/>
    <w:rsid w:val="004A1B8F"/>
    <w:rsid w:val="004A40C1"/>
    <w:rsid w:val="004A4378"/>
    <w:rsid w:val="004A5229"/>
    <w:rsid w:val="004B2154"/>
    <w:rsid w:val="004B2648"/>
    <w:rsid w:val="004B2713"/>
    <w:rsid w:val="004B2A16"/>
    <w:rsid w:val="004B4972"/>
    <w:rsid w:val="004C2E9A"/>
    <w:rsid w:val="004D4912"/>
    <w:rsid w:val="004D52EB"/>
    <w:rsid w:val="004E0C14"/>
    <w:rsid w:val="004E5369"/>
    <w:rsid w:val="004E5974"/>
    <w:rsid w:val="004E6445"/>
    <w:rsid w:val="004E6CE8"/>
    <w:rsid w:val="004E7656"/>
    <w:rsid w:val="004F7AF0"/>
    <w:rsid w:val="005008BF"/>
    <w:rsid w:val="00501285"/>
    <w:rsid w:val="0050198F"/>
    <w:rsid w:val="00502749"/>
    <w:rsid w:val="00502B27"/>
    <w:rsid w:val="005036D9"/>
    <w:rsid w:val="00506340"/>
    <w:rsid w:val="00512872"/>
    <w:rsid w:val="005143CF"/>
    <w:rsid w:val="00517097"/>
    <w:rsid w:val="00520110"/>
    <w:rsid w:val="00524CB4"/>
    <w:rsid w:val="005251D0"/>
    <w:rsid w:val="0053198F"/>
    <w:rsid w:val="00540385"/>
    <w:rsid w:val="00544508"/>
    <w:rsid w:val="00545540"/>
    <w:rsid w:val="005539C1"/>
    <w:rsid w:val="0056143C"/>
    <w:rsid w:val="005615F9"/>
    <w:rsid w:val="00565C69"/>
    <w:rsid w:val="00565CDC"/>
    <w:rsid w:val="00571DE7"/>
    <w:rsid w:val="0057495C"/>
    <w:rsid w:val="005769BD"/>
    <w:rsid w:val="005775F8"/>
    <w:rsid w:val="00582061"/>
    <w:rsid w:val="00587354"/>
    <w:rsid w:val="00592B48"/>
    <w:rsid w:val="00594C87"/>
    <w:rsid w:val="005A247A"/>
    <w:rsid w:val="005A27EC"/>
    <w:rsid w:val="005A590B"/>
    <w:rsid w:val="005A67E4"/>
    <w:rsid w:val="005B292C"/>
    <w:rsid w:val="005B3ABB"/>
    <w:rsid w:val="005B3B52"/>
    <w:rsid w:val="005C08CF"/>
    <w:rsid w:val="005C2066"/>
    <w:rsid w:val="005C7A26"/>
    <w:rsid w:val="005D1556"/>
    <w:rsid w:val="005E61C0"/>
    <w:rsid w:val="005E73C0"/>
    <w:rsid w:val="005F0270"/>
    <w:rsid w:val="005F34E4"/>
    <w:rsid w:val="005F6BC3"/>
    <w:rsid w:val="0061520B"/>
    <w:rsid w:val="006176D2"/>
    <w:rsid w:val="0062130A"/>
    <w:rsid w:val="00625B64"/>
    <w:rsid w:val="00627693"/>
    <w:rsid w:val="0063040F"/>
    <w:rsid w:val="006310C2"/>
    <w:rsid w:val="00643677"/>
    <w:rsid w:val="006441CD"/>
    <w:rsid w:val="006547B4"/>
    <w:rsid w:val="0066057E"/>
    <w:rsid w:val="00663E69"/>
    <w:rsid w:val="006674BE"/>
    <w:rsid w:val="00670C59"/>
    <w:rsid w:val="00671045"/>
    <w:rsid w:val="00671687"/>
    <w:rsid w:val="00671A1C"/>
    <w:rsid w:val="00671C4F"/>
    <w:rsid w:val="006805F4"/>
    <w:rsid w:val="00680630"/>
    <w:rsid w:val="006830B1"/>
    <w:rsid w:val="00691EE0"/>
    <w:rsid w:val="00696B0D"/>
    <w:rsid w:val="006A0266"/>
    <w:rsid w:val="006A2BEF"/>
    <w:rsid w:val="006A2F3E"/>
    <w:rsid w:val="006A6C95"/>
    <w:rsid w:val="006B1106"/>
    <w:rsid w:val="006B70A3"/>
    <w:rsid w:val="006C1D37"/>
    <w:rsid w:val="006C32A5"/>
    <w:rsid w:val="006C5EE8"/>
    <w:rsid w:val="006D0414"/>
    <w:rsid w:val="006D0C2F"/>
    <w:rsid w:val="006D2810"/>
    <w:rsid w:val="006D43C9"/>
    <w:rsid w:val="006E0A2B"/>
    <w:rsid w:val="006E701F"/>
    <w:rsid w:val="006F2D26"/>
    <w:rsid w:val="006F2D77"/>
    <w:rsid w:val="006F2DD4"/>
    <w:rsid w:val="006F3C17"/>
    <w:rsid w:val="00700D7D"/>
    <w:rsid w:val="00707E61"/>
    <w:rsid w:val="00712978"/>
    <w:rsid w:val="00714E07"/>
    <w:rsid w:val="00716813"/>
    <w:rsid w:val="00720533"/>
    <w:rsid w:val="007216C4"/>
    <w:rsid w:val="00721CEC"/>
    <w:rsid w:val="0072607E"/>
    <w:rsid w:val="007304B6"/>
    <w:rsid w:val="007353F3"/>
    <w:rsid w:val="0073615F"/>
    <w:rsid w:val="00737FD2"/>
    <w:rsid w:val="00740747"/>
    <w:rsid w:val="00743F1B"/>
    <w:rsid w:val="007451F9"/>
    <w:rsid w:val="00746F75"/>
    <w:rsid w:val="00750925"/>
    <w:rsid w:val="00752700"/>
    <w:rsid w:val="00756397"/>
    <w:rsid w:val="00761A48"/>
    <w:rsid w:val="00765258"/>
    <w:rsid w:val="007705FB"/>
    <w:rsid w:val="0077291E"/>
    <w:rsid w:val="007751B0"/>
    <w:rsid w:val="007767B2"/>
    <w:rsid w:val="007777A7"/>
    <w:rsid w:val="00786F95"/>
    <w:rsid w:val="00790C02"/>
    <w:rsid w:val="0079176A"/>
    <w:rsid w:val="007B65F6"/>
    <w:rsid w:val="007C4598"/>
    <w:rsid w:val="007C4ACA"/>
    <w:rsid w:val="007C4E51"/>
    <w:rsid w:val="007C6F36"/>
    <w:rsid w:val="007D15CB"/>
    <w:rsid w:val="007D2798"/>
    <w:rsid w:val="007D3E00"/>
    <w:rsid w:val="007D5034"/>
    <w:rsid w:val="007D62BF"/>
    <w:rsid w:val="007E3F6F"/>
    <w:rsid w:val="007E62CE"/>
    <w:rsid w:val="007E65C9"/>
    <w:rsid w:val="007E7B2D"/>
    <w:rsid w:val="007F5044"/>
    <w:rsid w:val="007F6B89"/>
    <w:rsid w:val="00802971"/>
    <w:rsid w:val="0080603B"/>
    <w:rsid w:val="00810CF7"/>
    <w:rsid w:val="008116E9"/>
    <w:rsid w:val="0081244D"/>
    <w:rsid w:val="00813870"/>
    <w:rsid w:val="008231A9"/>
    <w:rsid w:val="00827771"/>
    <w:rsid w:val="00827EE4"/>
    <w:rsid w:val="00830B6C"/>
    <w:rsid w:val="00831C4A"/>
    <w:rsid w:val="008332BB"/>
    <w:rsid w:val="00835C42"/>
    <w:rsid w:val="008401B4"/>
    <w:rsid w:val="00846A61"/>
    <w:rsid w:val="00846FCF"/>
    <w:rsid w:val="008472B0"/>
    <w:rsid w:val="00860452"/>
    <w:rsid w:val="0086257C"/>
    <w:rsid w:val="0086600E"/>
    <w:rsid w:val="00867290"/>
    <w:rsid w:val="00870199"/>
    <w:rsid w:val="0087209B"/>
    <w:rsid w:val="0087275D"/>
    <w:rsid w:val="00872F1C"/>
    <w:rsid w:val="00874826"/>
    <w:rsid w:val="008769CF"/>
    <w:rsid w:val="00876DED"/>
    <w:rsid w:val="00877B1A"/>
    <w:rsid w:val="0088211F"/>
    <w:rsid w:val="00890647"/>
    <w:rsid w:val="0089226B"/>
    <w:rsid w:val="008A7E16"/>
    <w:rsid w:val="008B18A4"/>
    <w:rsid w:val="008B42A4"/>
    <w:rsid w:val="008B730B"/>
    <w:rsid w:val="008C14BD"/>
    <w:rsid w:val="008C3E81"/>
    <w:rsid w:val="008C7195"/>
    <w:rsid w:val="008D27CC"/>
    <w:rsid w:val="008D4DC3"/>
    <w:rsid w:val="008D5669"/>
    <w:rsid w:val="008D6753"/>
    <w:rsid w:val="008E4C60"/>
    <w:rsid w:val="008F00E7"/>
    <w:rsid w:val="008F1CBA"/>
    <w:rsid w:val="008F3302"/>
    <w:rsid w:val="008F67D2"/>
    <w:rsid w:val="008F684B"/>
    <w:rsid w:val="00906322"/>
    <w:rsid w:val="00907762"/>
    <w:rsid w:val="009102ED"/>
    <w:rsid w:val="00910B1C"/>
    <w:rsid w:val="009200DC"/>
    <w:rsid w:val="00933487"/>
    <w:rsid w:val="009363FB"/>
    <w:rsid w:val="00937D98"/>
    <w:rsid w:val="0094148B"/>
    <w:rsid w:val="00941D9F"/>
    <w:rsid w:val="00943B3D"/>
    <w:rsid w:val="009461CD"/>
    <w:rsid w:val="00950E3B"/>
    <w:rsid w:val="00960B5C"/>
    <w:rsid w:val="0096402D"/>
    <w:rsid w:val="009709F2"/>
    <w:rsid w:val="009743FA"/>
    <w:rsid w:val="00974FAA"/>
    <w:rsid w:val="0097518E"/>
    <w:rsid w:val="00975B9C"/>
    <w:rsid w:val="00982415"/>
    <w:rsid w:val="00983CD3"/>
    <w:rsid w:val="00984A22"/>
    <w:rsid w:val="00986EF3"/>
    <w:rsid w:val="009910D3"/>
    <w:rsid w:val="00992D74"/>
    <w:rsid w:val="009A45FE"/>
    <w:rsid w:val="009A5CAE"/>
    <w:rsid w:val="009A6088"/>
    <w:rsid w:val="009A76FB"/>
    <w:rsid w:val="009A784C"/>
    <w:rsid w:val="009B2A88"/>
    <w:rsid w:val="009B7895"/>
    <w:rsid w:val="009C0358"/>
    <w:rsid w:val="009C096C"/>
    <w:rsid w:val="009C1798"/>
    <w:rsid w:val="009C43A5"/>
    <w:rsid w:val="009C5E2F"/>
    <w:rsid w:val="009C6F8E"/>
    <w:rsid w:val="009E09CA"/>
    <w:rsid w:val="009E3573"/>
    <w:rsid w:val="009F2F6B"/>
    <w:rsid w:val="009F3030"/>
    <w:rsid w:val="009F4634"/>
    <w:rsid w:val="009F5B8E"/>
    <w:rsid w:val="009F5DE2"/>
    <w:rsid w:val="009F615F"/>
    <w:rsid w:val="00A07FD1"/>
    <w:rsid w:val="00A11AF1"/>
    <w:rsid w:val="00A12B03"/>
    <w:rsid w:val="00A1422B"/>
    <w:rsid w:val="00A148E7"/>
    <w:rsid w:val="00A15ACB"/>
    <w:rsid w:val="00A16B81"/>
    <w:rsid w:val="00A17252"/>
    <w:rsid w:val="00A17920"/>
    <w:rsid w:val="00A2247C"/>
    <w:rsid w:val="00A25588"/>
    <w:rsid w:val="00A337A4"/>
    <w:rsid w:val="00A34C3F"/>
    <w:rsid w:val="00A34D70"/>
    <w:rsid w:val="00A433CF"/>
    <w:rsid w:val="00A44726"/>
    <w:rsid w:val="00A451F7"/>
    <w:rsid w:val="00A4590E"/>
    <w:rsid w:val="00A51007"/>
    <w:rsid w:val="00A5511D"/>
    <w:rsid w:val="00A551BA"/>
    <w:rsid w:val="00A61E79"/>
    <w:rsid w:val="00A678A1"/>
    <w:rsid w:val="00A67B8B"/>
    <w:rsid w:val="00A67B93"/>
    <w:rsid w:val="00A742B3"/>
    <w:rsid w:val="00A74FBF"/>
    <w:rsid w:val="00A77F91"/>
    <w:rsid w:val="00A81533"/>
    <w:rsid w:val="00A85D1C"/>
    <w:rsid w:val="00A86793"/>
    <w:rsid w:val="00A92037"/>
    <w:rsid w:val="00AA18FE"/>
    <w:rsid w:val="00AA70A1"/>
    <w:rsid w:val="00AB6ACB"/>
    <w:rsid w:val="00AB7389"/>
    <w:rsid w:val="00AB774A"/>
    <w:rsid w:val="00AB7F63"/>
    <w:rsid w:val="00AD291B"/>
    <w:rsid w:val="00AD4177"/>
    <w:rsid w:val="00AE1D40"/>
    <w:rsid w:val="00AE4066"/>
    <w:rsid w:val="00AE45EA"/>
    <w:rsid w:val="00AE5D1C"/>
    <w:rsid w:val="00AF03DA"/>
    <w:rsid w:val="00AF06DD"/>
    <w:rsid w:val="00AF4124"/>
    <w:rsid w:val="00AF5F70"/>
    <w:rsid w:val="00AF684D"/>
    <w:rsid w:val="00B00090"/>
    <w:rsid w:val="00B00ACE"/>
    <w:rsid w:val="00B00FBA"/>
    <w:rsid w:val="00B0237A"/>
    <w:rsid w:val="00B02A70"/>
    <w:rsid w:val="00B049D0"/>
    <w:rsid w:val="00B04A15"/>
    <w:rsid w:val="00B0508C"/>
    <w:rsid w:val="00B067C7"/>
    <w:rsid w:val="00B1029F"/>
    <w:rsid w:val="00B10E98"/>
    <w:rsid w:val="00B129F8"/>
    <w:rsid w:val="00B17360"/>
    <w:rsid w:val="00B20340"/>
    <w:rsid w:val="00B20A04"/>
    <w:rsid w:val="00B2504D"/>
    <w:rsid w:val="00B277B9"/>
    <w:rsid w:val="00B30F07"/>
    <w:rsid w:val="00B30FB4"/>
    <w:rsid w:val="00B31148"/>
    <w:rsid w:val="00B31B6A"/>
    <w:rsid w:val="00B328E2"/>
    <w:rsid w:val="00B36DA0"/>
    <w:rsid w:val="00B37E05"/>
    <w:rsid w:val="00B37F2C"/>
    <w:rsid w:val="00B40C55"/>
    <w:rsid w:val="00B47135"/>
    <w:rsid w:val="00B50D2B"/>
    <w:rsid w:val="00B52F5C"/>
    <w:rsid w:val="00B57F78"/>
    <w:rsid w:val="00B678A8"/>
    <w:rsid w:val="00B7056F"/>
    <w:rsid w:val="00B7150D"/>
    <w:rsid w:val="00B73C31"/>
    <w:rsid w:val="00B80575"/>
    <w:rsid w:val="00B81BFC"/>
    <w:rsid w:val="00B843BA"/>
    <w:rsid w:val="00B85390"/>
    <w:rsid w:val="00B87EDE"/>
    <w:rsid w:val="00B948C0"/>
    <w:rsid w:val="00B97E57"/>
    <w:rsid w:val="00BA03BE"/>
    <w:rsid w:val="00BA043C"/>
    <w:rsid w:val="00BA53CC"/>
    <w:rsid w:val="00BA5854"/>
    <w:rsid w:val="00BA78ED"/>
    <w:rsid w:val="00BB5249"/>
    <w:rsid w:val="00BC1492"/>
    <w:rsid w:val="00BC6390"/>
    <w:rsid w:val="00BC64D0"/>
    <w:rsid w:val="00BD23F2"/>
    <w:rsid w:val="00BD3FEF"/>
    <w:rsid w:val="00BD4E88"/>
    <w:rsid w:val="00BD6D68"/>
    <w:rsid w:val="00BD72A2"/>
    <w:rsid w:val="00BE2F42"/>
    <w:rsid w:val="00BE57F8"/>
    <w:rsid w:val="00BE66FC"/>
    <w:rsid w:val="00BF3F06"/>
    <w:rsid w:val="00BF4D9B"/>
    <w:rsid w:val="00C101F3"/>
    <w:rsid w:val="00C17CAD"/>
    <w:rsid w:val="00C17CEF"/>
    <w:rsid w:val="00C2000B"/>
    <w:rsid w:val="00C20A53"/>
    <w:rsid w:val="00C22BF6"/>
    <w:rsid w:val="00C2655D"/>
    <w:rsid w:val="00C2750F"/>
    <w:rsid w:val="00C32257"/>
    <w:rsid w:val="00C3289B"/>
    <w:rsid w:val="00C36193"/>
    <w:rsid w:val="00C4313E"/>
    <w:rsid w:val="00C529CF"/>
    <w:rsid w:val="00C531D9"/>
    <w:rsid w:val="00C532DB"/>
    <w:rsid w:val="00C55677"/>
    <w:rsid w:val="00C60D02"/>
    <w:rsid w:val="00C63C66"/>
    <w:rsid w:val="00C65311"/>
    <w:rsid w:val="00C6641F"/>
    <w:rsid w:val="00C70DE0"/>
    <w:rsid w:val="00C722AE"/>
    <w:rsid w:val="00C8258D"/>
    <w:rsid w:val="00C840E6"/>
    <w:rsid w:val="00C84EE2"/>
    <w:rsid w:val="00C94EB9"/>
    <w:rsid w:val="00C97FB3"/>
    <w:rsid w:val="00CA60F4"/>
    <w:rsid w:val="00CA700E"/>
    <w:rsid w:val="00CB04E4"/>
    <w:rsid w:val="00CB057A"/>
    <w:rsid w:val="00CB240D"/>
    <w:rsid w:val="00CB3C33"/>
    <w:rsid w:val="00CB484C"/>
    <w:rsid w:val="00CB4AD2"/>
    <w:rsid w:val="00CB5478"/>
    <w:rsid w:val="00CB6C30"/>
    <w:rsid w:val="00CC4B7F"/>
    <w:rsid w:val="00CC6233"/>
    <w:rsid w:val="00CD1F0D"/>
    <w:rsid w:val="00CD3BAC"/>
    <w:rsid w:val="00CD3F78"/>
    <w:rsid w:val="00CD50C1"/>
    <w:rsid w:val="00CE5171"/>
    <w:rsid w:val="00CE5394"/>
    <w:rsid w:val="00CE591B"/>
    <w:rsid w:val="00CF0E6C"/>
    <w:rsid w:val="00CF1319"/>
    <w:rsid w:val="00CF2E49"/>
    <w:rsid w:val="00CF5153"/>
    <w:rsid w:val="00CF7F36"/>
    <w:rsid w:val="00D034A4"/>
    <w:rsid w:val="00D0522A"/>
    <w:rsid w:val="00D10B31"/>
    <w:rsid w:val="00D11093"/>
    <w:rsid w:val="00D145A1"/>
    <w:rsid w:val="00D21BCE"/>
    <w:rsid w:val="00D350AF"/>
    <w:rsid w:val="00D35AA3"/>
    <w:rsid w:val="00D442FD"/>
    <w:rsid w:val="00D45D19"/>
    <w:rsid w:val="00D46578"/>
    <w:rsid w:val="00D51522"/>
    <w:rsid w:val="00D517EE"/>
    <w:rsid w:val="00D532F2"/>
    <w:rsid w:val="00D5618D"/>
    <w:rsid w:val="00D573F0"/>
    <w:rsid w:val="00D60774"/>
    <w:rsid w:val="00D60FE5"/>
    <w:rsid w:val="00D671DD"/>
    <w:rsid w:val="00D700D0"/>
    <w:rsid w:val="00D71A58"/>
    <w:rsid w:val="00D75BF5"/>
    <w:rsid w:val="00D800C2"/>
    <w:rsid w:val="00D82FC0"/>
    <w:rsid w:val="00D903E7"/>
    <w:rsid w:val="00D911E5"/>
    <w:rsid w:val="00D93A68"/>
    <w:rsid w:val="00D95B9C"/>
    <w:rsid w:val="00DA4299"/>
    <w:rsid w:val="00DA5BA4"/>
    <w:rsid w:val="00DB1F63"/>
    <w:rsid w:val="00DB5108"/>
    <w:rsid w:val="00DB5566"/>
    <w:rsid w:val="00DC2B38"/>
    <w:rsid w:val="00DC7C4B"/>
    <w:rsid w:val="00DD3C32"/>
    <w:rsid w:val="00DE0A4A"/>
    <w:rsid w:val="00DE3EFF"/>
    <w:rsid w:val="00DE7FA3"/>
    <w:rsid w:val="00DF0D26"/>
    <w:rsid w:val="00DF243D"/>
    <w:rsid w:val="00DF25C7"/>
    <w:rsid w:val="00E024F1"/>
    <w:rsid w:val="00E06551"/>
    <w:rsid w:val="00E16523"/>
    <w:rsid w:val="00E23940"/>
    <w:rsid w:val="00E265FD"/>
    <w:rsid w:val="00E33987"/>
    <w:rsid w:val="00E35D61"/>
    <w:rsid w:val="00E36640"/>
    <w:rsid w:val="00E420EC"/>
    <w:rsid w:val="00E42233"/>
    <w:rsid w:val="00E44B05"/>
    <w:rsid w:val="00E4504A"/>
    <w:rsid w:val="00E5155C"/>
    <w:rsid w:val="00E73E2D"/>
    <w:rsid w:val="00E77D78"/>
    <w:rsid w:val="00E81069"/>
    <w:rsid w:val="00E8169B"/>
    <w:rsid w:val="00E872D7"/>
    <w:rsid w:val="00E92A3B"/>
    <w:rsid w:val="00E94430"/>
    <w:rsid w:val="00E95AEC"/>
    <w:rsid w:val="00EA74F0"/>
    <w:rsid w:val="00EB5C07"/>
    <w:rsid w:val="00EB62F9"/>
    <w:rsid w:val="00EB7D7B"/>
    <w:rsid w:val="00EC29AA"/>
    <w:rsid w:val="00EC5BF4"/>
    <w:rsid w:val="00EE2553"/>
    <w:rsid w:val="00EE4F90"/>
    <w:rsid w:val="00EE6CB2"/>
    <w:rsid w:val="00EE70E4"/>
    <w:rsid w:val="00EF305E"/>
    <w:rsid w:val="00EF32B4"/>
    <w:rsid w:val="00EF4462"/>
    <w:rsid w:val="00EF5571"/>
    <w:rsid w:val="00F00272"/>
    <w:rsid w:val="00F004E1"/>
    <w:rsid w:val="00F021C5"/>
    <w:rsid w:val="00F0351A"/>
    <w:rsid w:val="00F076DB"/>
    <w:rsid w:val="00F11FF2"/>
    <w:rsid w:val="00F1485C"/>
    <w:rsid w:val="00F149DE"/>
    <w:rsid w:val="00F155C2"/>
    <w:rsid w:val="00F15C64"/>
    <w:rsid w:val="00F2260A"/>
    <w:rsid w:val="00F41A62"/>
    <w:rsid w:val="00F41AFF"/>
    <w:rsid w:val="00F44516"/>
    <w:rsid w:val="00F45963"/>
    <w:rsid w:val="00F52BCF"/>
    <w:rsid w:val="00F53C20"/>
    <w:rsid w:val="00F54CAD"/>
    <w:rsid w:val="00F552F8"/>
    <w:rsid w:val="00F6023D"/>
    <w:rsid w:val="00F60EBA"/>
    <w:rsid w:val="00F702A6"/>
    <w:rsid w:val="00F755A1"/>
    <w:rsid w:val="00F77A73"/>
    <w:rsid w:val="00F83C0F"/>
    <w:rsid w:val="00F83CF5"/>
    <w:rsid w:val="00F84208"/>
    <w:rsid w:val="00F844C2"/>
    <w:rsid w:val="00F87B17"/>
    <w:rsid w:val="00F92B3F"/>
    <w:rsid w:val="00F96A47"/>
    <w:rsid w:val="00FB0C92"/>
    <w:rsid w:val="00FB249F"/>
    <w:rsid w:val="00FB4B81"/>
    <w:rsid w:val="00FC10EF"/>
    <w:rsid w:val="00FC1554"/>
    <w:rsid w:val="00FC2EEE"/>
    <w:rsid w:val="00FC566E"/>
    <w:rsid w:val="00FC593C"/>
    <w:rsid w:val="00FC5D86"/>
    <w:rsid w:val="00FC7232"/>
    <w:rsid w:val="00FD2174"/>
    <w:rsid w:val="00FD50EF"/>
    <w:rsid w:val="00FD53F0"/>
    <w:rsid w:val="00FD6483"/>
    <w:rsid w:val="00FD7C61"/>
    <w:rsid w:val="00FE62AB"/>
    <w:rsid w:val="00FE78E8"/>
    <w:rsid w:val="00FE7F8E"/>
    <w:rsid w:val="00FF0860"/>
    <w:rsid w:val="00FF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v:textbox inset="5.85pt,.7pt,5.85pt,.7pt"/>
    </o:shapedefaults>
    <o:shapelayout v:ext="edit">
      <o:idmap v:ext="edit" data="2"/>
    </o:shapelayout>
  </w:shapeDefaults>
  <w:decimalSymbol w:val="."/>
  <w:listSeparator w:val=","/>
  <w14:docId w14:val="3529FB24"/>
  <w15:chartTrackingRefBased/>
  <w15:docId w15:val="{A5028A22-09D2-4755-A48D-F9B6D23B1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AB774A"/>
    <w:pPr>
      <w:widowControl w:val="0"/>
      <w:jc w:val="both"/>
    </w:pPr>
    <w:rPr>
      <w:kern w:val="2"/>
      <w:sz w:val="21"/>
    </w:rPr>
  </w:style>
  <w:style w:type="paragraph" w:styleId="1">
    <w:name w:val="heading 1"/>
    <w:aliases w:val="H1"/>
    <w:basedOn w:val="a2"/>
    <w:next w:val="a2"/>
    <w:link w:val="10"/>
    <w:autoRedefine/>
    <w:qFormat/>
    <w:rsid w:val="000415CD"/>
    <w:pPr>
      <w:keepNext/>
      <w:numPr>
        <w:numId w:val="33"/>
      </w:numPr>
      <w:autoSpaceDE w:val="0"/>
      <w:autoSpaceDN w:val="0"/>
      <w:spacing w:line="360" w:lineRule="atLeast"/>
      <w:outlineLvl w:val="0"/>
    </w:pPr>
    <w:rPr>
      <w:rFonts w:eastAsia="ＭＳ Ｐゴシック" w:hAnsi="Arial"/>
      <w:b/>
      <w:color w:val="000000"/>
      <w:kern w:val="24"/>
      <w:sz w:val="24"/>
    </w:rPr>
  </w:style>
  <w:style w:type="paragraph" w:styleId="2">
    <w:name w:val="heading 2"/>
    <w:basedOn w:val="a2"/>
    <w:next w:val="a3"/>
    <w:link w:val="20"/>
    <w:autoRedefine/>
    <w:qFormat/>
    <w:rsid w:val="000415CD"/>
    <w:pPr>
      <w:keepNext/>
      <w:numPr>
        <w:ilvl w:val="1"/>
        <w:numId w:val="33"/>
      </w:numPr>
      <w:autoSpaceDE w:val="0"/>
      <w:autoSpaceDN w:val="0"/>
      <w:spacing w:line="360" w:lineRule="atLeast"/>
      <w:outlineLvl w:val="1"/>
    </w:pPr>
    <w:rPr>
      <w:rFonts w:eastAsia="ＭＳ Ｐゴシック" w:hAnsi="Arial"/>
      <w:b/>
      <w:color w:val="000000"/>
      <w:sz w:val="22"/>
    </w:rPr>
  </w:style>
  <w:style w:type="paragraph" w:styleId="3">
    <w:name w:val="heading 3"/>
    <w:basedOn w:val="a2"/>
    <w:next w:val="a3"/>
    <w:link w:val="30"/>
    <w:autoRedefine/>
    <w:qFormat/>
    <w:rsid w:val="000415CD"/>
    <w:pPr>
      <w:keepNext/>
      <w:numPr>
        <w:ilvl w:val="2"/>
        <w:numId w:val="33"/>
      </w:numPr>
      <w:autoSpaceDE w:val="0"/>
      <w:autoSpaceDN w:val="0"/>
      <w:spacing w:line="360" w:lineRule="atLeast"/>
      <w:outlineLvl w:val="2"/>
    </w:pPr>
    <w:rPr>
      <w:rFonts w:eastAsia="ＭＳ Ｐゴシック" w:hAnsi="Arial"/>
      <w:b/>
      <w:color w:val="000000"/>
    </w:rPr>
  </w:style>
  <w:style w:type="paragraph" w:styleId="4">
    <w:name w:val="heading 4"/>
    <w:basedOn w:val="a2"/>
    <w:next w:val="a3"/>
    <w:autoRedefine/>
    <w:qFormat/>
    <w:rsid w:val="008C14BD"/>
    <w:pPr>
      <w:keepNext/>
      <w:numPr>
        <w:ilvl w:val="3"/>
        <w:numId w:val="33"/>
      </w:numPr>
      <w:autoSpaceDE w:val="0"/>
      <w:autoSpaceDN w:val="0"/>
      <w:spacing w:line="360" w:lineRule="atLeast"/>
      <w:outlineLvl w:val="3"/>
    </w:pPr>
  </w:style>
  <w:style w:type="paragraph" w:styleId="5">
    <w:name w:val="heading 5"/>
    <w:basedOn w:val="a2"/>
    <w:next w:val="a3"/>
    <w:qFormat/>
    <w:rsid w:val="00625B64"/>
    <w:pPr>
      <w:keepNext/>
      <w:numPr>
        <w:ilvl w:val="4"/>
        <w:numId w:val="33"/>
      </w:numPr>
      <w:autoSpaceDE w:val="0"/>
      <w:autoSpaceDN w:val="0"/>
      <w:spacing w:line="360" w:lineRule="atLeast"/>
      <w:outlineLvl w:val="4"/>
    </w:pPr>
    <w:rPr>
      <w:rFonts w:eastAsia="ＭＳ Ｐゴシック" w:hAnsi="Arial"/>
      <w:color w:val="000000"/>
    </w:rPr>
  </w:style>
  <w:style w:type="paragraph" w:styleId="6">
    <w:name w:val="heading 6"/>
    <w:basedOn w:val="a2"/>
    <w:next w:val="a3"/>
    <w:link w:val="60"/>
    <w:qFormat/>
    <w:rsid w:val="00625B64"/>
    <w:pPr>
      <w:keepNext/>
      <w:numPr>
        <w:ilvl w:val="5"/>
        <w:numId w:val="33"/>
      </w:numPr>
      <w:autoSpaceDE w:val="0"/>
      <w:autoSpaceDN w:val="0"/>
      <w:spacing w:line="360" w:lineRule="atLeast"/>
      <w:outlineLvl w:val="5"/>
    </w:pPr>
    <w:rPr>
      <w:rFonts w:eastAsia="ＭＳ Ｐゴシック"/>
      <w:color w:val="000000"/>
    </w:rPr>
  </w:style>
  <w:style w:type="paragraph" w:styleId="7">
    <w:name w:val="heading 7"/>
    <w:basedOn w:val="a2"/>
    <w:next w:val="a3"/>
    <w:qFormat/>
    <w:rsid w:val="00625B64"/>
    <w:pPr>
      <w:keepNext/>
      <w:numPr>
        <w:ilvl w:val="6"/>
        <w:numId w:val="33"/>
      </w:numPr>
      <w:autoSpaceDE w:val="0"/>
      <w:autoSpaceDN w:val="0"/>
      <w:spacing w:line="360" w:lineRule="atLeast"/>
      <w:outlineLvl w:val="6"/>
    </w:pPr>
    <w:rPr>
      <w:rFonts w:eastAsia="ＭＳ Ｐゴシック"/>
      <w:color w:val="000000"/>
    </w:rPr>
  </w:style>
  <w:style w:type="paragraph" w:styleId="8">
    <w:name w:val="heading 8"/>
    <w:basedOn w:val="a2"/>
    <w:next w:val="a3"/>
    <w:qFormat/>
    <w:rsid w:val="00625B64"/>
    <w:pPr>
      <w:keepNext/>
      <w:numPr>
        <w:ilvl w:val="7"/>
        <w:numId w:val="33"/>
      </w:numPr>
      <w:autoSpaceDE w:val="0"/>
      <w:autoSpaceDN w:val="0"/>
      <w:spacing w:line="360" w:lineRule="atLeast"/>
      <w:outlineLvl w:val="7"/>
    </w:pPr>
    <w:rPr>
      <w:rFonts w:eastAsia="ＭＳ Ｐゴシック"/>
      <w:color w:val="000000"/>
    </w:rPr>
  </w:style>
  <w:style w:type="paragraph" w:styleId="9">
    <w:name w:val="heading 9"/>
    <w:basedOn w:val="a2"/>
    <w:next w:val="a3"/>
    <w:qFormat/>
    <w:rsid w:val="00DF0D26"/>
    <w:pPr>
      <w:keepNext/>
      <w:numPr>
        <w:ilvl w:val="8"/>
        <w:numId w:val="33"/>
      </w:numPr>
      <w:autoSpaceDE w:val="0"/>
      <w:autoSpaceDN w:val="0"/>
      <w:spacing w:line="360" w:lineRule="atLeast"/>
      <w:outlineLvl w:val="8"/>
    </w:pPr>
    <w:rPr>
      <w:rFonts w:eastAsia="ＭＳ Ｐゴシック"/>
      <w:color w:val="00000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font5">
    <w:name w:val="font5"/>
    <w:basedOn w:val="a2"/>
    <w:rsid w:val="00625B6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hint="eastAsia"/>
      <w:sz w:val="12"/>
      <w:szCs w:val="12"/>
    </w:rPr>
  </w:style>
  <w:style w:type="character" w:styleId="a7">
    <w:name w:val="Hyperlink"/>
    <w:basedOn w:val="a4"/>
    <w:uiPriority w:val="99"/>
    <w:rsid w:val="00625B64"/>
    <w:rPr>
      <w:color w:val="0000FF"/>
      <w:u w:val="single"/>
    </w:rPr>
  </w:style>
  <w:style w:type="paragraph" w:styleId="a8">
    <w:name w:val="footer"/>
    <w:basedOn w:val="a2"/>
    <w:link w:val="a9"/>
    <w:rsid w:val="00625B64"/>
    <w:pPr>
      <w:tabs>
        <w:tab w:val="center" w:pos="4252"/>
        <w:tab w:val="right" w:pos="8504"/>
      </w:tabs>
      <w:spacing w:line="360" w:lineRule="atLeast"/>
    </w:pPr>
    <w:rPr>
      <w:rFonts w:ascii="Times New Roman" w:hAnsi="Times New Roman"/>
    </w:rPr>
  </w:style>
  <w:style w:type="paragraph" w:customStyle="1" w:styleId="aa">
    <w:name w:val="ページ罫線枠"/>
    <w:basedOn w:val="a2"/>
    <w:rsid w:val="00625B64"/>
  </w:style>
  <w:style w:type="character" w:styleId="ab">
    <w:name w:val="page number"/>
    <w:basedOn w:val="a4"/>
    <w:rsid w:val="00625B64"/>
  </w:style>
  <w:style w:type="paragraph" w:styleId="ac">
    <w:name w:val="header"/>
    <w:aliases w:val="header odd"/>
    <w:basedOn w:val="a2"/>
    <w:rsid w:val="00625B64"/>
    <w:pPr>
      <w:tabs>
        <w:tab w:val="center" w:pos="4252"/>
        <w:tab w:val="right" w:pos="8504"/>
      </w:tabs>
      <w:spacing w:line="360" w:lineRule="atLeast"/>
    </w:pPr>
    <w:rPr>
      <w:rFonts w:ascii="Times New Roman" w:hAnsi="Times New Roman"/>
    </w:rPr>
  </w:style>
  <w:style w:type="paragraph" w:customStyle="1" w:styleId="11">
    <w:name w:val="ﾚﾍﾞﾙ1ｲﾝﾃﾞﾝﾄ"/>
    <w:basedOn w:val="a2"/>
    <w:rsid w:val="00625B64"/>
    <w:pPr>
      <w:spacing w:line="360" w:lineRule="atLeast"/>
      <w:ind w:left="360" w:firstLine="210"/>
    </w:pPr>
    <w:rPr>
      <w:rFonts w:ascii="Times New Roman" w:hAnsi="Times New Roman"/>
    </w:rPr>
  </w:style>
  <w:style w:type="paragraph" w:styleId="a3">
    <w:name w:val="Normal Indent"/>
    <w:basedOn w:val="a2"/>
    <w:rsid w:val="00625B64"/>
    <w:pPr>
      <w:ind w:left="851"/>
    </w:pPr>
  </w:style>
  <w:style w:type="paragraph" w:customStyle="1" w:styleId="21">
    <w:name w:val="ﾚﾍﾞﾙ2ｲﾝﾃﾞﾝﾄ"/>
    <w:basedOn w:val="a3"/>
    <w:rsid w:val="00625B64"/>
    <w:pPr>
      <w:spacing w:line="360" w:lineRule="atLeast"/>
      <w:ind w:left="644" w:firstLine="210"/>
    </w:pPr>
    <w:rPr>
      <w:rFonts w:ascii="Times New Roman" w:hAnsi="Times New Roman"/>
    </w:rPr>
  </w:style>
  <w:style w:type="paragraph" w:customStyle="1" w:styleId="31">
    <w:name w:val="ﾚﾍﾞﾙ3ｲﾝﾃﾞﾝﾄ"/>
    <w:basedOn w:val="a3"/>
    <w:rsid w:val="00625B64"/>
    <w:pPr>
      <w:spacing w:line="360" w:lineRule="atLeast"/>
      <w:ind w:left="1080" w:firstLine="210"/>
    </w:pPr>
    <w:rPr>
      <w:rFonts w:ascii="Times New Roman" w:hAnsi="Times New Roman"/>
    </w:rPr>
  </w:style>
  <w:style w:type="paragraph" w:styleId="ad">
    <w:name w:val="List"/>
    <w:basedOn w:val="a2"/>
    <w:rsid w:val="00625B64"/>
    <w:pPr>
      <w:ind w:left="425" w:hanging="425"/>
    </w:pPr>
  </w:style>
  <w:style w:type="paragraph" w:styleId="a1">
    <w:name w:val="List Bullet"/>
    <w:basedOn w:val="a2"/>
    <w:autoRedefine/>
    <w:rsid w:val="00625B64"/>
    <w:pPr>
      <w:numPr>
        <w:numId w:val="2"/>
      </w:numPr>
      <w:spacing w:line="360" w:lineRule="atLeast"/>
    </w:pPr>
    <w:rPr>
      <w:rFonts w:ascii="Times New Roman" w:hAnsi="Times New Roman"/>
    </w:rPr>
  </w:style>
  <w:style w:type="paragraph" w:styleId="ae">
    <w:name w:val="Document Map"/>
    <w:basedOn w:val="a2"/>
    <w:semiHidden/>
    <w:rsid w:val="00625B64"/>
    <w:pPr>
      <w:shd w:val="clear" w:color="auto" w:fill="000080"/>
    </w:pPr>
    <w:rPr>
      <w:rFonts w:ascii="Arial" w:eastAsia="ＭＳ ゴシック" w:hAnsi="Arial"/>
    </w:rPr>
  </w:style>
  <w:style w:type="paragraph" w:styleId="12">
    <w:name w:val="index 1"/>
    <w:basedOn w:val="a2"/>
    <w:next w:val="a2"/>
    <w:autoRedefine/>
    <w:semiHidden/>
    <w:rsid w:val="00625B64"/>
    <w:pPr>
      <w:ind w:left="210" w:hanging="210"/>
    </w:pPr>
  </w:style>
  <w:style w:type="paragraph" w:styleId="22">
    <w:name w:val="index 2"/>
    <w:basedOn w:val="a2"/>
    <w:next w:val="a2"/>
    <w:autoRedefine/>
    <w:semiHidden/>
    <w:rsid w:val="00625B64"/>
    <w:pPr>
      <w:ind w:left="420" w:hanging="210"/>
    </w:pPr>
  </w:style>
  <w:style w:type="paragraph" w:styleId="32">
    <w:name w:val="index 3"/>
    <w:basedOn w:val="a2"/>
    <w:next w:val="a2"/>
    <w:autoRedefine/>
    <w:semiHidden/>
    <w:rsid w:val="00625B64"/>
    <w:pPr>
      <w:ind w:left="630" w:hanging="210"/>
    </w:pPr>
  </w:style>
  <w:style w:type="paragraph" w:styleId="40">
    <w:name w:val="index 4"/>
    <w:basedOn w:val="a2"/>
    <w:next w:val="a2"/>
    <w:autoRedefine/>
    <w:semiHidden/>
    <w:rsid w:val="00625B64"/>
    <w:pPr>
      <w:ind w:left="840" w:hanging="210"/>
    </w:pPr>
  </w:style>
  <w:style w:type="paragraph" w:styleId="50">
    <w:name w:val="index 5"/>
    <w:basedOn w:val="a2"/>
    <w:next w:val="a2"/>
    <w:autoRedefine/>
    <w:semiHidden/>
    <w:rsid w:val="00625B64"/>
    <w:pPr>
      <w:ind w:left="1050" w:hanging="210"/>
    </w:pPr>
  </w:style>
  <w:style w:type="paragraph" w:styleId="61">
    <w:name w:val="index 6"/>
    <w:basedOn w:val="a2"/>
    <w:next w:val="a2"/>
    <w:autoRedefine/>
    <w:semiHidden/>
    <w:rsid w:val="00625B64"/>
    <w:pPr>
      <w:ind w:left="1260" w:hanging="210"/>
    </w:pPr>
  </w:style>
  <w:style w:type="paragraph" w:styleId="70">
    <w:name w:val="index 7"/>
    <w:basedOn w:val="a2"/>
    <w:next w:val="a2"/>
    <w:autoRedefine/>
    <w:semiHidden/>
    <w:rsid w:val="00625B64"/>
    <w:pPr>
      <w:ind w:left="1470" w:hanging="210"/>
    </w:pPr>
  </w:style>
  <w:style w:type="paragraph" w:styleId="80">
    <w:name w:val="index 8"/>
    <w:basedOn w:val="a2"/>
    <w:next w:val="a2"/>
    <w:autoRedefine/>
    <w:semiHidden/>
    <w:rsid w:val="00625B64"/>
    <w:pPr>
      <w:ind w:left="1680" w:hanging="210"/>
    </w:pPr>
  </w:style>
  <w:style w:type="paragraph" w:styleId="90">
    <w:name w:val="index 9"/>
    <w:basedOn w:val="a2"/>
    <w:next w:val="a2"/>
    <w:autoRedefine/>
    <w:semiHidden/>
    <w:rsid w:val="00625B64"/>
    <w:pPr>
      <w:ind w:left="1890" w:hanging="210"/>
    </w:pPr>
  </w:style>
  <w:style w:type="paragraph" w:styleId="af">
    <w:name w:val="index heading"/>
    <w:basedOn w:val="a2"/>
    <w:next w:val="12"/>
    <w:semiHidden/>
    <w:rsid w:val="00625B64"/>
  </w:style>
  <w:style w:type="paragraph" w:styleId="af0">
    <w:name w:val="caption"/>
    <w:basedOn w:val="a2"/>
    <w:next w:val="a2"/>
    <w:qFormat/>
    <w:rsid w:val="00625B64"/>
    <w:pPr>
      <w:spacing w:before="120" w:after="120" w:line="360" w:lineRule="atLeast"/>
      <w:jc w:val="center"/>
    </w:pPr>
  </w:style>
  <w:style w:type="paragraph" w:styleId="af1">
    <w:name w:val="table of figures"/>
    <w:basedOn w:val="a2"/>
    <w:next w:val="a2"/>
    <w:semiHidden/>
    <w:rsid w:val="00625B64"/>
    <w:pPr>
      <w:ind w:leftChars="200" w:left="850" w:hangingChars="200" w:hanging="425"/>
    </w:pPr>
  </w:style>
  <w:style w:type="paragraph" w:styleId="af2">
    <w:name w:val="Balloon Text"/>
    <w:basedOn w:val="a2"/>
    <w:semiHidden/>
    <w:rsid w:val="00625B64"/>
    <w:rPr>
      <w:rFonts w:ascii="Arial" w:eastAsia="ＭＳ ゴシック" w:hAnsi="Arial"/>
      <w:sz w:val="18"/>
      <w:szCs w:val="18"/>
    </w:rPr>
  </w:style>
  <w:style w:type="paragraph" w:styleId="af3">
    <w:name w:val="Date"/>
    <w:basedOn w:val="a2"/>
    <w:next w:val="a2"/>
    <w:semiHidden/>
    <w:rsid w:val="00625B64"/>
    <w:rPr>
      <w:rFonts w:ascii="ＭＳ Ｐゴシック" w:eastAsia="ＭＳ Ｐゴシック"/>
      <w:sz w:val="24"/>
    </w:rPr>
  </w:style>
  <w:style w:type="character" w:styleId="af4">
    <w:name w:val="FollowedHyperlink"/>
    <w:basedOn w:val="a4"/>
    <w:rsid w:val="00625B64"/>
    <w:rPr>
      <w:color w:val="800080"/>
      <w:u w:val="single"/>
    </w:rPr>
  </w:style>
  <w:style w:type="paragraph" w:styleId="af5">
    <w:name w:val="Body Text"/>
    <w:basedOn w:val="a2"/>
    <w:rsid w:val="00625B64"/>
    <w:rPr>
      <w:sz w:val="16"/>
    </w:rPr>
  </w:style>
  <w:style w:type="paragraph" w:styleId="23">
    <w:name w:val="Body Text 2"/>
    <w:basedOn w:val="a2"/>
    <w:rsid w:val="00625B64"/>
    <w:pPr>
      <w:jc w:val="center"/>
    </w:pPr>
    <w:rPr>
      <w:sz w:val="16"/>
    </w:rPr>
  </w:style>
  <w:style w:type="paragraph" w:styleId="13">
    <w:name w:val="toc 1"/>
    <w:basedOn w:val="a2"/>
    <w:next w:val="a2"/>
    <w:autoRedefine/>
    <w:uiPriority w:val="39"/>
    <w:rsid w:val="00625B64"/>
    <w:pPr>
      <w:adjustRightInd w:val="0"/>
      <w:spacing w:line="360" w:lineRule="atLeast"/>
      <w:textAlignment w:val="baseline"/>
    </w:pPr>
    <w:rPr>
      <w:rFonts w:ascii="Times New Roman" w:hAnsi="Times New Roman"/>
      <w:kern w:val="0"/>
    </w:rPr>
  </w:style>
  <w:style w:type="paragraph" w:styleId="24">
    <w:name w:val="toc 2"/>
    <w:basedOn w:val="a2"/>
    <w:next w:val="a2"/>
    <w:autoRedefine/>
    <w:uiPriority w:val="39"/>
    <w:rsid w:val="00625B64"/>
    <w:pPr>
      <w:adjustRightInd w:val="0"/>
      <w:spacing w:line="360" w:lineRule="atLeast"/>
      <w:ind w:left="210"/>
      <w:textAlignment w:val="baseline"/>
    </w:pPr>
    <w:rPr>
      <w:rFonts w:ascii="Times New Roman" w:hAnsi="Times New Roman"/>
      <w:kern w:val="0"/>
    </w:rPr>
  </w:style>
  <w:style w:type="paragraph" w:styleId="33">
    <w:name w:val="toc 3"/>
    <w:basedOn w:val="a2"/>
    <w:next w:val="a2"/>
    <w:autoRedefine/>
    <w:uiPriority w:val="39"/>
    <w:rsid w:val="00625B64"/>
    <w:pPr>
      <w:adjustRightInd w:val="0"/>
      <w:spacing w:line="360" w:lineRule="atLeast"/>
      <w:ind w:left="420"/>
      <w:textAlignment w:val="baseline"/>
    </w:pPr>
    <w:rPr>
      <w:rFonts w:ascii="Times New Roman" w:hAnsi="Times New Roman"/>
      <w:kern w:val="0"/>
    </w:rPr>
  </w:style>
  <w:style w:type="paragraph" w:styleId="41">
    <w:name w:val="toc 4"/>
    <w:basedOn w:val="a2"/>
    <w:next w:val="a2"/>
    <w:autoRedefine/>
    <w:semiHidden/>
    <w:rsid w:val="00625B64"/>
    <w:pPr>
      <w:adjustRightInd w:val="0"/>
      <w:spacing w:line="360" w:lineRule="atLeast"/>
      <w:ind w:left="629"/>
      <w:jc w:val="left"/>
      <w:textAlignment w:val="baseline"/>
    </w:pPr>
    <w:rPr>
      <w:rFonts w:ascii="Times New Roman" w:hAnsi="Times New Roman"/>
      <w:kern w:val="0"/>
    </w:rPr>
  </w:style>
  <w:style w:type="paragraph" w:styleId="51">
    <w:name w:val="toc 5"/>
    <w:basedOn w:val="a2"/>
    <w:next w:val="a2"/>
    <w:autoRedefine/>
    <w:semiHidden/>
    <w:rsid w:val="00625B64"/>
    <w:pPr>
      <w:adjustRightInd w:val="0"/>
      <w:spacing w:line="360" w:lineRule="atLeast"/>
      <w:ind w:left="840"/>
      <w:textAlignment w:val="baseline"/>
    </w:pPr>
    <w:rPr>
      <w:rFonts w:ascii="Times New Roman" w:hAnsi="Times New Roman"/>
      <w:kern w:val="0"/>
    </w:rPr>
  </w:style>
  <w:style w:type="paragraph" w:styleId="62">
    <w:name w:val="toc 6"/>
    <w:basedOn w:val="a2"/>
    <w:next w:val="a2"/>
    <w:autoRedefine/>
    <w:semiHidden/>
    <w:rsid w:val="00625B64"/>
    <w:pPr>
      <w:adjustRightInd w:val="0"/>
      <w:spacing w:line="360" w:lineRule="atLeast"/>
      <w:ind w:left="1050"/>
      <w:textAlignment w:val="baseline"/>
    </w:pPr>
    <w:rPr>
      <w:rFonts w:ascii="Times New Roman" w:hAnsi="Times New Roman"/>
      <w:kern w:val="0"/>
    </w:rPr>
  </w:style>
  <w:style w:type="paragraph" w:styleId="71">
    <w:name w:val="toc 7"/>
    <w:basedOn w:val="a2"/>
    <w:next w:val="a2"/>
    <w:autoRedefine/>
    <w:semiHidden/>
    <w:rsid w:val="00625B64"/>
    <w:pPr>
      <w:adjustRightInd w:val="0"/>
      <w:spacing w:line="360" w:lineRule="atLeast"/>
      <w:ind w:left="1260"/>
      <w:textAlignment w:val="baseline"/>
    </w:pPr>
    <w:rPr>
      <w:rFonts w:ascii="Times New Roman" w:hAnsi="Times New Roman"/>
      <w:kern w:val="0"/>
    </w:rPr>
  </w:style>
  <w:style w:type="paragraph" w:styleId="81">
    <w:name w:val="toc 8"/>
    <w:basedOn w:val="a2"/>
    <w:next w:val="a2"/>
    <w:autoRedefine/>
    <w:semiHidden/>
    <w:rsid w:val="00625B64"/>
    <w:pPr>
      <w:adjustRightInd w:val="0"/>
      <w:spacing w:line="360" w:lineRule="atLeast"/>
      <w:ind w:left="1470"/>
      <w:textAlignment w:val="baseline"/>
    </w:pPr>
    <w:rPr>
      <w:rFonts w:ascii="Times New Roman" w:hAnsi="Times New Roman"/>
      <w:kern w:val="0"/>
    </w:rPr>
  </w:style>
  <w:style w:type="paragraph" w:styleId="91">
    <w:name w:val="toc 9"/>
    <w:basedOn w:val="a2"/>
    <w:next w:val="a2"/>
    <w:autoRedefine/>
    <w:semiHidden/>
    <w:rsid w:val="00625B64"/>
    <w:pPr>
      <w:adjustRightInd w:val="0"/>
      <w:spacing w:line="360" w:lineRule="atLeast"/>
      <w:ind w:left="1680"/>
      <w:textAlignment w:val="baseline"/>
    </w:pPr>
    <w:rPr>
      <w:rFonts w:ascii="Times New Roman" w:hAnsi="Times New Roman"/>
      <w:kern w:val="0"/>
    </w:rPr>
  </w:style>
  <w:style w:type="character" w:styleId="af6">
    <w:name w:val="annotation reference"/>
    <w:basedOn w:val="a4"/>
    <w:semiHidden/>
    <w:rsid w:val="008401B4"/>
    <w:rPr>
      <w:sz w:val="18"/>
      <w:szCs w:val="18"/>
    </w:rPr>
  </w:style>
  <w:style w:type="paragraph" w:styleId="af7">
    <w:name w:val="annotation text"/>
    <w:basedOn w:val="a2"/>
    <w:semiHidden/>
    <w:rsid w:val="008401B4"/>
    <w:pPr>
      <w:jc w:val="left"/>
    </w:pPr>
  </w:style>
  <w:style w:type="paragraph" w:styleId="af8">
    <w:name w:val="annotation subject"/>
    <w:basedOn w:val="af7"/>
    <w:next w:val="af7"/>
    <w:semiHidden/>
    <w:rsid w:val="008401B4"/>
    <w:rPr>
      <w:b/>
      <w:bCs/>
    </w:rPr>
  </w:style>
  <w:style w:type="paragraph" w:customStyle="1" w:styleId="af9">
    <w:name w:val="本文２"/>
    <w:basedOn w:val="a2"/>
    <w:rsid w:val="00D46578"/>
    <w:pPr>
      <w:ind w:left="440" w:firstLine="220"/>
    </w:pPr>
    <w:rPr>
      <w:rFonts w:ascii="Arial" w:eastAsia="ＭＳ Ｐゴシック" w:hAnsi="Arial"/>
      <w:bCs/>
    </w:rPr>
  </w:style>
  <w:style w:type="table" w:styleId="afa">
    <w:name w:val="Table Grid"/>
    <w:basedOn w:val="a5"/>
    <w:rsid w:val="00CF2E4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2"/>
    <w:link w:val="HTML0"/>
    <w:uiPriority w:val="99"/>
    <w:rsid w:val="00B7150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table" w:styleId="82">
    <w:name w:val="Table Grid 8"/>
    <w:basedOn w:val="a5"/>
    <w:semiHidden/>
    <w:rsid w:val="00B7150D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63">
    <w:name w:val="Medium List 1 Accent 6"/>
    <w:basedOn w:val="a5"/>
    <w:semiHidden/>
    <w:rsid w:val="00B7150D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paragraph" w:styleId="Web">
    <w:name w:val="Normal (Web)"/>
    <w:basedOn w:val="a2"/>
    <w:unhideWhenUsed/>
    <w:rsid w:val="00B7150D"/>
    <w:pPr>
      <w:widowControl/>
      <w:spacing w:before="100" w:beforeAutospacing="1" w:after="100" w:afterAutospacing="1"/>
      <w:jc w:val="left"/>
    </w:pPr>
    <w:rPr>
      <w:rFonts w:ascii="Times" w:hAnsi="Times"/>
      <w:kern w:val="0"/>
      <w:sz w:val="20"/>
    </w:rPr>
  </w:style>
  <w:style w:type="paragraph" w:customStyle="1" w:styleId="14">
    <w:name w:val="本文1"/>
    <w:autoRedefine/>
    <w:rsid w:val="00982415"/>
    <w:pPr>
      <w:tabs>
        <w:tab w:val="left" w:pos="709"/>
        <w:tab w:val="left" w:pos="1417"/>
        <w:tab w:val="left" w:pos="2126"/>
        <w:tab w:val="left" w:pos="2835"/>
        <w:tab w:val="left" w:pos="3543"/>
        <w:tab w:val="left" w:pos="4252"/>
        <w:tab w:val="left" w:pos="4961"/>
        <w:tab w:val="left" w:pos="5669"/>
        <w:tab w:val="left" w:pos="6378"/>
        <w:tab w:val="left" w:pos="7087"/>
        <w:tab w:val="left" w:pos="7795"/>
        <w:tab w:val="left" w:pos="8504"/>
        <w:tab w:val="left" w:pos="9213"/>
      </w:tabs>
      <w:spacing w:after="100"/>
      <w:ind w:left="284"/>
    </w:pPr>
    <w:rPr>
      <w:rFonts w:ascii="ＭＳ 明朝" w:hAnsi="ＭＳ 明朝"/>
      <w:color w:val="000000"/>
    </w:rPr>
  </w:style>
  <w:style w:type="paragraph" w:customStyle="1" w:styleId="110">
    <w:name w:val="見出し 11"/>
    <w:basedOn w:val="a2"/>
    <w:next w:val="a2"/>
    <w:semiHidden/>
    <w:rsid w:val="00B7150D"/>
    <w:pPr>
      <w:keepNext/>
      <w:tabs>
        <w:tab w:val="left" w:pos="357"/>
      </w:tabs>
      <w:outlineLvl w:val="0"/>
    </w:pPr>
    <w:rPr>
      <w:rFonts w:ascii="ヒラギノ角ゴ Pro W6" w:eastAsia="HGPｺﾞｼｯｸE" w:hAnsi="ヒラギノ角ゴ Pro W6"/>
      <w:color w:val="000000"/>
      <w:sz w:val="36"/>
      <w:szCs w:val="24"/>
    </w:rPr>
  </w:style>
  <w:style w:type="paragraph" w:customStyle="1" w:styleId="15">
    <w:name w:val="表題1"/>
    <w:rsid w:val="00B7150D"/>
    <w:pPr>
      <w:keepNext/>
      <w:ind w:left="57"/>
      <w:jc w:val="center"/>
    </w:pPr>
    <w:rPr>
      <w:rFonts w:ascii="ヒラギノ角ゴ Pro W3" w:eastAsia="ヒラギノ角ゴ Pro W3" w:hAnsi="ヒラギノ角ゴ Pro W3"/>
      <w:color w:val="000000"/>
      <w:sz w:val="22"/>
    </w:rPr>
  </w:style>
  <w:style w:type="paragraph" w:customStyle="1" w:styleId="210">
    <w:name w:val="見出し 21"/>
    <w:next w:val="14"/>
    <w:semiHidden/>
    <w:rsid w:val="00B7150D"/>
    <w:pPr>
      <w:keepNext/>
      <w:ind w:left="57"/>
      <w:outlineLvl w:val="1"/>
    </w:pPr>
    <w:rPr>
      <w:rFonts w:ascii="ヒラギノ角ゴ Pro W6" w:eastAsia="ヒラギノ角ゴ Pro W3" w:hAnsi="ヒラギノ角ゴ Pro W6"/>
      <w:color w:val="000000"/>
      <w:sz w:val="28"/>
    </w:rPr>
  </w:style>
  <w:style w:type="paragraph" w:customStyle="1" w:styleId="310">
    <w:name w:val="見出し 31"/>
    <w:next w:val="14"/>
    <w:semiHidden/>
    <w:rsid w:val="00B7150D"/>
    <w:pPr>
      <w:keepNext/>
      <w:ind w:left="113"/>
      <w:outlineLvl w:val="2"/>
    </w:pPr>
    <w:rPr>
      <w:rFonts w:ascii="ヒラギノ角ゴ Pro W6" w:eastAsia="ヒラギノ角ゴ Pro W3" w:hAnsi="ヒラギノ角ゴ Pro W6"/>
      <w:color w:val="000000"/>
      <w:sz w:val="24"/>
    </w:rPr>
  </w:style>
  <w:style w:type="numbering" w:customStyle="1" w:styleId="a">
    <w:name w:val="行頭記号"/>
    <w:rsid w:val="00B7150D"/>
    <w:pPr>
      <w:numPr>
        <w:numId w:val="1"/>
      </w:numPr>
    </w:pPr>
  </w:style>
  <w:style w:type="paragraph" w:customStyle="1" w:styleId="410">
    <w:name w:val="見出し 41"/>
    <w:next w:val="14"/>
    <w:semiHidden/>
    <w:rsid w:val="00B7150D"/>
    <w:pPr>
      <w:keepNext/>
      <w:ind w:left="170"/>
      <w:outlineLvl w:val="3"/>
    </w:pPr>
    <w:rPr>
      <w:rFonts w:ascii="ヒラギノ角ゴ Pro W6" w:eastAsia="ヒラギノ角ゴ Pro W3" w:hAnsi="ヒラギノ角ゴ Pro W6"/>
      <w:color w:val="000000"/>
      <w:sz w:val="22"/>
    </w:rPr>
  </w:style>
  <w:style w:type="numbering" w:customStyle="1" w:styleId="a0">
    <w:name w:val="カッコ番号"/>
    <w:rsid w:val="00B7150D"/>
    <w:pPr>
      <w:numPr>
        <w:numId w:val="3"/>
      </w:numPr>
    </w:pPr>
  </w:style>
  <w:style w:type="paragraph" w:customStyle="1" w:styleId="510">
    <w:name w:val="見出し 51"/>
    <w:next w:val="14"/>
    <w:semiHidden/>
    <w:rsid w:val="00B7150D"/>
    <w:pPr>
      <w:keepNext/>
      <w:ind w:left="227"/>
      <w:outlineLvl w:val="4"/>
    </w:pPr>
    <w:rPr>
      <w:rFonts w:ascii="ヒラギノ角ゴ Pro W6" w:eastAsia="ヒラギノ角ゴ Pro W3" w:hAnsi="ヒラギノ角ゴ Pro W6"/>
      <w:color w:val="000000"/>
      <w:sz w:val="22"/>
    </w:rPr>
  </w:style>
  <w:style w:type="paragraph" w:customStyle="1" w:styleId="afb">
    <w:name w:val="本文箇条書き"/>
    <w:rsid w:val="00B7150D"/>
    <w:pPr>
      <w:spacing w:after="100"/>
      <w:ind w:left="283"/>
    </w:pPr>
    <w:rPr>
      <w:rFonts w:ascii="ヒラギノ角ゴ Pro W3" w:eastAsia="ヒラギノ角ゴ Pro W3" w:hAnsi="ヒラギノ角ゴ Pro W3"/>
      <w:color w:val="000000"/>
      <w:sz w:val="22"/>
    </w:rPr>
  </w:style>
  <w:style w:type="paragraph" w:customStyle="1" w:styleId="afc">
    <w:name w:val="表"/>
    <w:rsid w:val="00B7150D"/>
    <w:pPr>
      <w:ind w:left="113"/>
    </w:pPr>
    <w:rPr>
      <w:rFonts w:ascii="ヒラギノ角ゴ Pro W3" w:eastAsia="ヒラギノ角ゴ Pro W3" w:hAnsi="ヒラギノ角ゴ Pro W3"/>
      <w:color w:val="000000"/>
    </w:rPr>
  </w:style>
  <w:style w:type="paragraph" w:customStyle="1" w:styleId="code">
    <w:name w:val="code"/>
    <w:rsid w:val="00B7150D"/>
    <w:pPr>
      <w:shd w:val="clear" w:color="auto" w:fill="CCCCCC"/>
      <w:spacing w:before="100" w:after="200"/>
      <w:ind w:left="283"/>
    </w:pPr>
    <w:rPr>
      <w:rFonts w:ascii="Consolas" w:eastAsia="ヒラギノ角ゴ Pro W3" w:hAnsi="Consolas"/>
      <w:color w:val="000000"/>
      <w:sz w:val="22"/>
    </w:rPr>
  </w:style>
  <w:style w:type="character" w:customStyle="1" w:styleId="20">
    <w:name w:val="見出し 2 (文字)"/>
    <w:basedOn w:val="a4"/>
    <w:link w:val="2"/>
    <w:rsid w:val="000415CD"/>
    <w:rPr>
      <w:rFonts w:eastAsia="ＭＳ Ｐゴシック" w:hAnsi="Arial"/>
      <w:b/>
      <w:color w:val="000000"/>
      <w:kern w:val="2"/>
      <w:sz w:val="22"/>
    </w:rPr>
  </w:style>
  <w:style w:type="character" w:customStyle="1" w:styleId="30">
    <w:name w:val="見出し 3 (文字)"/>
    <w:basedOn w:val="a4"/>
    <w:link w:val="3"/>
    <w:rsid w:val="000415CD"/>
    <w:rPr>
      <w:rFonts w:eastAsia="ＭＳ Ｐゴシック" w:hAnsi="Arial"/>
      <w:b/>
      <w:color w:val="000000"/>
      <w:kern w:val="2"/>
      <w:sz w:val="21"/>
    </w:rPr>
  </w:style>
  <w:style w:type="character" w:customStyle="1" w:styleId="60">
    <w:name w:val="見出し 6 (文字)"/>
    <w:basedOn w:val="a4"/>
    <w:link w:val="6"/>
    <w:rsid w:val="00DF243D"/>
    <w:rPr>
      <w:rFonts w:ascii="Century" w:eastAsia="ＭＳ Ｐゴシック" w:hAnsi="Century"/>
      <w:color w:val="000000"/>
      <w:kern w:val="2"/>
      <w:sz w:val="21"/>
      <w:lang w:val="en-US" w:eastAsia="ja-JP" w:bidi="ar-SA"/>
    </w:rPr>
  </w:style>
  <w:style w:type="character" w:styleId="afd">
    <w:name w:val="line number"/>
    <w:basedOn w:val="a4"/>
    <w:rsid w:val="00827EE4"/>
  </w:style>
  <w:style w:type="paragraph" w:styleId="afe">
    <w:name w:val="envelope return"/>
    <w:basedOn w:val="a2"/>
    <w:semiHidden/>
    <w:rsid w:val="006A6C95"/>
    <w:pPr>
      <w:snapToGrid w:val="0"/>
    </w:pPr>
    <w:rPr>
      <w:rFonts w:ascii="Arial" w:hAnsi="Arial" w:cs="Arial"/>
    </w:rPr>
  </w:style>
  <w:style w:type="paragraph" w:styleId="aff">
    <w:name w:val="E-mail Signature"/>
    <w:basedOn w:val="a2"/>
    <w:semiHidden/>
    <w:rsid w:val="006A6C95"/>
  </w:style>
  <w:style w:type="table" w:styleId="3-D1">
    <w:name w:val="Table 3D effects 1"/>
    <w:basedOn w:val="a5"/>
    <w:semiHidden/>
    <w:rsid w:val="006A6C95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D2">
    <w:name w:val="Table 3D effects 2"/>
    <w:basedOn w:val="a5"/>
    <w:semiHidden/>
    <w:rsid w:val="006A6C95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-D3">
    <w:name w:val="Table 3D effects 3"/>
    <w:basedOn w:val="a5"/>
    <w:semiHidden/>
    <w:rsid w:val="006A6C95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5"/>
    <w:semiHidden/>
    <w:rsid w:val="006A6C95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5"/>
    <w:semiHidden/>
    <w:rsid w:val="006A6C95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5"/>
    <w:semiHidden/>
    <w:rsid w:val="006A6C95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5"/>
    <w:semiHidden/>
    <w:rsid w:val="006A6C95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ubtle 2"/>
    <w:basedOn w:val="a5"/>
    <w:semiHidden/>
    <w:rsid w:val="006A6C95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0">
    <w:name w:val="Table Elegant"/>
    <w:basedOn w:val="a5"/>
    <w:semiHidden/>
    <w:rsid w:val="006A6C95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olorful 1"/>
    <w:basedOn w:val="a5"/>
    <w:semiHidden/>
    <w:rsid w:val="006A6C95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Colorful 2"/>
    <w:basedOn w:val="a5"/>
    <w:semiHidden/>
    <w:rsid w:val="006A6C95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5"/>
    <w:semiHidden/>
    <w:rsid w:val="006A6C95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Classic 1"/>
    <w:basedOn w:val="a5"/>
    <w:semiHidden/>
    <w:rsid w:val="006A6C95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lassic 2"/>
    <w:basedOn w:val="a5"/>
    <w:semiHidden/>
    <w:rsid w:val="006A6C95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5"/>
    <w:semiHidden/>
    <w:rsid w:val="006A6C95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5"/>
    <w:semiHidden/>
    <w:rsid w:val="006A6C95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1">
    <w:name w:val="Table Contemporary"/>
    <w:basedOn w:val="a5"/>
    <w:semiHidden/>
    <w:rsid w:val="006A6C95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9">
    <w:name w:val="Table Simple 1"/>
    <w:basedOn w:val="a5"/>
    <w:semiHidden/>
    <w:rsid w:val="006A6C95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Simple 2"/>
    <w:basedOn w:val="a5"/>
    <w:semiHidden/>
    <w:rsid w:val="006A6C95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5"/>
    <w:semiHidden/>
    <w:rsid w:val="006A6C95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2">
    <w:name w:val="Table Professional"/>
    <w:basedOn w:val="a5"/>
    <w:semiHidden/>
    <w:rsid w:val="006A6C95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Grid 1"/>
    <w:basedOn w:val="a5"/>
    <w:semiHidden/>
    <w:rsid w:val="006A6C95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9">
    <w:name w:val="Table Grid 2"/>
    <w:basedOn w:val="a5"/>
    <w:semiHidden/>
    <w:rsid w:val="006A6C95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5"/>
    <w:semiHidden/>
    <w:rsid w:val="006A6C95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3">
    <w:name w:val="Table Grid 4"/>
    <w:basedOn w:val="a5"/>
    <w:semiHidden/>
    <w:rsid w:val="006A6C95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2">
    <w:name w:val="Table Grid 5"/>
    <w:basedOn w:val="a5"/>
    <w:semiHidden/>
    <w:rsid w:val="006A6C95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5"/>
    <w:semiHidden/>
    <w:rsid w:val="006A6C95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5"/>
    <w:semiHidden/>
    <w:rsid w:val="006A6C95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1b">
    <w:name w:val="Table Columns 1"/>
    <w:basedOn w:val="a5"/>
    <w:semiHidden/>
    <w:rsid w:val="006A6C95"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umns 2"/>
    <w:basedOn w:val="a5"/>
    <w:semiHidden/>
    <w:rsid w:val="006A6C95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umns 3"/>
    <w:basedOn w:val="a5"/>
    <w:semiHidden/>
    <w:rsid w:val="006A6C95"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olumns 4"/>
    <w:basedOn w:val="a5"/>
    <w:semiHidden/>
    <w:rsid w:val="006A6C95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3">
    <w:name w:val="Table Columns 5"/>
    <w:basedOn w:val="a5"/>
    <w:semiHidden/>
    <w:rsid w:val="006A6C95"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3">
    <w:name w:val="Table Theme"/>
    <w:basedOn w:val="a5"/>
    <w:semiHidden/>
    <w:rsid w:val="006A6C9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4">
    <w:name w:val="TOC Heading"/>
    <w:basedOn w:val="1"/>
    <w:next w:val="a2"/>
    <w:uiPriority w:val="39"/>
    <w:unhideWhenUsed/>
    <w:qFormat/>
    <w:rsid w:val="00AE45EA"/>
    <w:pPr>
      <w:keepLines/>
      <w:widowControl/>
      <w:numPr>
        <w:numId w:val="0"/>
      </w:numPr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styleId="aff5">
    <w:name w:val="Unresolved Mention"/>
    <w:basedOn w:val="a4"/>
    <w:uiPriority w:val="99"/>
    <w:semiHidden/>
    <w:unhideWhenUsed/>
    <w:rsid w:val="00870199"/>
    <w:rPr>
      <w:color w:val="605E5C"/>
      <w:shd w:val="clear" w:color="auto" w:fill="E1DFDD"/>
    </w:rPr>
  </w:style>
  <w:style w:type="character" w:customStyle="1" w:styleId="HTML0">
    <w:name w:val="HTML 書式付き (文字)"/>
    <w:basedOn w:val="a4"/>
    <w:link w:val="HTML"/>
    <w:uiPriority w:val="99"/>
    <w:rsid w:val="000415CD"/>
    <w:rPr>
      <w:rFonts w:ascii="ＭＳ ゴシック" w:eastAsia="ＭＳ ゴシック" w:hAnsi="ＭＳ ゴシック" w:cs="ＭＳ ゴシック"/>
      <w:sz w:val="24"/>
      <w:szCs w:val="24"/>
    </w:rPr>
  </w:style>
  <w:style w:type="paragraph" w:styleId="aff6">
    <w:name w:val="List Paragraph"/>
    <w:basedOn w:val="a2"/>
    <w:uiPriority w:val="34"/>
    <w:qFormat/>
    <w:rsid w:val="004179F3"/>
    <w:pPr>
      <w:ind w:leftChars="400" w:left="840"/>
    </w:pPr>
  </w:style>
  <w:style w:type="character" w:customStyle="1" w:styleId="10">
    <w:name w:val="見出し 1 (文字)"/>
    <w:aliases w:val="H1 (文字)"/>
    <w:basedOn w:val="a4"/>
    <w:link w:val="1"/>
    <w:rsid w:val="004179F3"/>
    <w:rPr>
      <w:rFonts w:eastAsia="ＭＳ Ｐゴシック" w:hAnsi="Arial"/>
      <w:b/>
      <w:color w:val="000000"/>
      <w:kern w:val="24"/>
      <w:sz w:val="24"/>
    </w:rPr>
  </w:style>
  <w:style w:type="character" w:customStyle="1" w:styleId="a9">
    <w:name w:val="フッター (文字)"/>
    <w:basedOn w:val="a4"/>
    <w:link w:val="a8"/>
    <w:rsid w:val="00DC2B38"/>
    <w:rPr>
      <w:rFonts w:ascii="Times New Roman" w:hAnsi="Times New Roman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7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1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8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9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4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4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9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7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4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0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2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4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23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41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42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14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5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0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noshita\&#12503;&#12525;&#12472;&#12455;&#12463;&#12488;\2007_02_HSUPA\&#12471;&#12473;&#12486;&#12512;&#26908;&#35342;\&#12489;&#12461;&#12517;&#12513;&#12531;&#12488;&#35215;&#23450;&#26360;_V0.00\&#65368;&#65368;&#65368;FPGA&#22806;&#37096;&#12452;&#12531;&#12479;&#12501;&#12455;&#12540;&#12473;&#20181;&#27096;&#26360;_V0.00.dot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3BCD9-63A2-46D3-8469-8DA95C0E3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ｘｘｘFPGA外部インタフェース仕様書_V0.00.dot</Template>
  <TotalTime>88</TotalTime>
  <Pages>10</Pages>
  <Words>599</Words>
  <Characters>3418</Characters>
  <Application>Microsoft Office Word</Application>
  <DocSecurity>0</DocSecurity>
  <Lines>28</Lines>
  <Paragraphs>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パナソニックモバイルコミュニケーションズ</Company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オフィス機器集中管理センター</dc:creator>
  <cp:keywords/>
  <dc:description/>
  <cp:lastModifiedBy>TERAPOC USER</cp:lastModifiedBy>
  <cp:revision>10</cp:revision>
  <cp:lastPrinted>2008-12-25T12:23:00Z</cp:lastPrinted>
  <dcterms:created xsi:type="dcterms:W3CDTF">2025-05-29T06:49:00Z</dcterms:created>
  <dcterms:modified xsi:type="dcterms:W3CDTF">2025-05-29T08:27:00Z</dcterms:modified>
</cp:coreProperties>
</file>